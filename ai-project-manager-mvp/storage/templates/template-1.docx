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07D3" w14:textId="77777777" w:rsidR="00BF5BB5" w:rsidRDefault="00BF5BB5">
      <w:pPr>
        <w:ind w:firstLine="480"/>
      </w:pPr>
      <w:bookmarkStart w:id="0" w:name="_Hlk165902373"/>
      <w:bookmarkEnd w:id="0"/>
    </w:p>
    <w:p w14:paraId="6BBB1852" w14:textId="77777777" w:rsidR="00BF5BB5" w:rsidRDefault="00BF5BB5">
      <w:pPr>
        <w:ind w:firstLine="480"/>
      </w:pPr>
    </w:p>
    <w:p w14:paraId="03A0E67F" w14:textId="77777777" w:rsidR="00BF5BB5" w:rsidRDefault="00D2446A">
      <w:pPr>
        <w:ind w:firstLineChars="0" w:firstLine="0"/>
        <w:jc w:val="center"/>
      </w:pPr>
      <w:r>
        <w:rPr>
          <w:rFonts w:eastAsia="黑体" w:hint="eastAsia"/>
          <w:b/>
          <w:color w:val="000000"/>
          <w:sz w:val="44"/>
          <w:szCs w:val="44"/>
        </w:rPr>
        <w:t>辽宁省高速公路运营管理有限责任公司</w:t>
      </w:r>
    </w:p>
    <w:p w14:paraId="4EB74E68" w14:textId="77777777" w:rsidR="00BF5BB5" w:rsidRDefault="00BF5BB5">
      <w:pPr>
        <w:pStyle w:val="Afa"/>
        <w:spacing w:before="163"/>
        <w:ind w:firstLineChars="0" w:firstLine="0"/>
        <w:rPr>
          <w:rFonts w:ascii="黑体" w:eastAsia="黑体" w:hAnsi="黑体" w:hint="eastAsia"/>
          <w:sz w:val="56"/>
          <w:szCs w:val="56"/>
        </w:rPr>
      </w:pPr>
    </w:p>
    <w:p w14:paraId="6947D56E" w14:textId="77777777" w:rsidR="00BF5BB5" w:rsidRDefault="00D2446A">
      <w:pPr>
        <w:pStyle w:val="Afa"/>
        <w:spacing w:before="163"/>
        <w:ind w:firstLineChars="0" w:firstLine="0"/>
        <w:jc w:val="center"/>
        <w:rPr>
          <w:rFonts w:ascii="黑体" w:eastAsia="黑体" w:hAnsi="黑体" w:hint="eastAsia"/>
          <w:sz w:val="72"/>
          <w:szCs w:val="72"/>
        </w:rPr>
      </w:pPr>
      <w:r>
        <w:rPr>
          <w:noProof/>
        </w:rPr>
        <mc:AlternateContent>
          <mc:Choice Requires="wps">
            <w:drawing>
              <wp:anchor distT="0" distB="0" distL="114300" distR="114300" simplePos="0" relativeHeight="251659264" behindDoc="0" locked="0" layoutInCell="1" allowOverlap="1" wp14:anchorId="63149F16" wp14:editId="2928089A">
                <wp:simplePos x="0" y="0"/>
                <wp:positionH relativeFrom="margin">
                  <wp:posOffset>-267970</wp:posOffset>
                </wp:positionH>
                <wp:positionV relativeFrom="page">
                  <wp:posOffset>2890520</wp:posOffset>
                </wp:positionV>
                <wp:extent cx="5808980" cy="981075"/>
                <wp:effectExtent l="0" t="0" r="7620" b="9525"/>
                <wp:wrapNone/>
                <wp:docPr id="874432129" name="文本框 2"/>
                <wp:cNvGraphicFramePr/>
                <a:graphic xmlns:a="http://schemas.openxmlformats.org/drawingml/2006/main">
                  <a:graphicData uri="http://schemas.microsoft.com/office/word/2010/wordprocessingShape">
                    <wps:wsp>
                      <wps:cNvSpPr txBox="1"/>
                      <wps:spPr>
                        <a:xfrm>
                          <a:off x="0" y="0"/>
                          <a:ext cx="5808980" cy="981075"/>
                        </a:xfrm>
                        <a:prstGeom prst="rect">
                          <a:avLst/>
                        </a:prstGeom>
                        <a:solidFill>
                          <a:schemeClr val="lt1"/>
                        </a:solidFill>
                        <a:ln w="6350">
                          <a:noFill/>
                        </a:ln>
                      </wps:spPr>
                      <wps:txbx>
                        <w:txbxContent>
                          <w:p w14:paraId="26F3F5EE" w14:textId="77777777" w:rsidR="00BF5BB5" w:rsidRDefault="00D2446A">
                            <w:pPr>
                              <w:ind w:firstLineChars="0" w:firstLine="0"/>
                              <w:jc w:val="center"/>
                              <w:rPr>
                                <w:rFonts w:ascii="黑体" w:eastAsia="黑体" w:hAnsi="黑体" w:hint="eastAsia"/>
                                <w:sz w:val="44"/>
                                <w:szCs w:val="44"/>
                              </w:rPr>
                            </w:pPr>
                            <w:r>
                              <w:rPr>
                                <w:rFonts w:ascii="黑体" w:eastAsia="黑体" w:hAnsi="黑体" w:hint="eastAsia"/>
                                <w:sz w:val="44"/>
                                <w:szCs w:val="44"/>
                              </w:rPr>
                              <w:t>京哈高速公路绥中（冀辽界）至盘锦段改扩建工程智慧高速机电工程设计施工总承包项目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3149F16" id="_x0000_t202" coordsize="21600,21600" o:spt="202" path="m,l,21600r21600,l21600,xe">
                <v:stroke joinstyle="miter"/>
                <v:path gradientshapeok="t" o:connecttype="rect"/>
              </v:shapetype>
              <v:shape id="文本框 2" o:spid="_x0000_s1026" type="#_x0000_t202" style="position:absolute;left:0;text-align:left;margin-left:-21.1pt;margin-top:227.6pt;width:457.4pt;height:77.25pt;z-index:2516592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" fillcolor="white [3201]" stroked="f" strokeweight=".5pt">
                <v:textbox>
                  <w:txbxContent>
                    <w:p w14:paraId="26F3F5EE" w14:textId="77777777" w:rsidR="00BF5BB5" w:rsidRDefault="00D2446A">
                      <w:pPr>
                        <w:ind w:firstLineChars="0" w:firstLine="0"/>
                        <w:jc w:val="center"/>
                        <w:rPr>
                          <w:rFonts w:ascii="黑体" w:eastAsia="黑体" w:hAnsi="黑体"/>
                          <w:sz w:val="44"/>
                          <w:szCs w:val="44"/>
                        </w:rPr>
                      </w:pPr>
                      <w:r>
                        <w:rPr>
                          <w:rFonts w:ascii="黑体" w:eastAsia="黑体" w:hAnsi="黑体" w:hint="eastAsia"/>
                          <w:sz w:val="44"/>
                          <w:szCs w:val="44"/>
                        </w:rPr>
                        <w:t>京哈高速公路绥中（冀辽界）至盘锦段改扩建工程智慧高速机电工程设计施工总承包项目</w:t>
                      </w:r>
                    </w:p>
                  </w:txbxContent>
                </v:textbox>
                <w10:wrap anchorx="margin" anchory="page"/>
              </v:shape>
            </w:pict>
          </mc:Fallback>
        </mc:AlternateContent>
      </w:r>
    </w:p>
    <w:p w14:paraId="03D3BB26" w14:textId="77777777" w:rsidR="00BF5BB5" w:rsidRDefault="00BF5BB5">
      <w:pPr>
        <w:pStyle w:val="Afa"/>
        <w:spacing w:before="163"/>
        <w:ind w:firstLineChars="0" w:firstLine="0"/>
        <w:jc w:val="center"/>
        <w:rPr>
          <w:rFonts w:ascii="黑体" w:eastAsia="黑体" w:hAnsi="黑体" w:hint="eastAsia"/>
          <w:sz w:val="72"/>
          <w:szCs w:val="72"/>
        </w:rPr>
      </w:pPr>
    </w:p>
    <w:p w14:paraId="6CBF60A4" w14:textId="77777777" w:rsidR="00BF5BB5" w:rsidRDefault="00713F46">
      <w:pPr>
        <w:pStyle w:val="Afa"/>
        <w:spacing w:before="163"/>
        <w:ind w:firstLineChars="0" w:firstLine="0"/>
        <w:jc w:val="center"/>
        <w:rPr>
          <w:rFonts w:ascii="黑体" w:eastAsia="黑体" w:hAnsi="黑体" w:hint="eastAsia"/>
          <w:sz w:val="56"/>
          <w:szCs w:val="56"/>
        </w:rPr>
      </w:pPr>
      <w:r>
        <w:rPr>
          <w:rFonts w:ascii="黑体" w:eastAsia="黑体" w:hAnsi="黑体" w:hint="eastAsia"/>
          <w:sz w:val="72"/>
          <w:szCs w:val="72"/>
        </w:rPr>
        <w:t>测试方案</w:t>
      </w:r>
    </w:p>
    <w:p w14:paraId="04EB6A7E" w14:textId="77777777" w:rsidR="00BF5BB5" w:rsidRDefault="00D2446A">
      <w:pPr>
        <w:pStyle w:val="Afa"/>
        <w:spacing w:before="163"/>
        <w:ind w:firstLineChars="0" w:firstLine="0"/>
        <w:jc w:val="center"/>
        <w:rPr>
          <w:rFonts w:ascii="黑体" w:eastAsia="黑体" w:hAnsi="黑体" w:hint="eastAsia"/>
          <w:sz w:val="72"/>
          <w:szCs w:val="72"/>
        </w:rPr>
      </w:pPr>
      <w:r>
        <w:rPr>
          <w:rFonts w:ascii="黑体" w:eastAsia="黑体" w:hAnsi="黑体" w:hint="eastAsia"/>
          <w:sz w:val="72"/>
          <w:szCs w:val="72"/>
        </w:rPr>
        <w:t>XXX系统</w:t>
      </w:r>
    </w:p>
    <w:p w14:paraId="56612170" w14:textId="77777777" w:rsidR="00BF5BB5" w:rsidRDefault="00BF5BB5">
      <w:pPr>
        <w:ind w:firstLine="480"/>
      </w:pPr>
    </w:p>
    <w:p w14:paraId="674CB255" w14:textId="77777777" w:rsidR="00BF5BB5" w:rsidRDefault="00BF5BB5">
      <w:pPr>
        <w:ind w:firstLine="480"/>
      </w:pPr>
    </w:p>
    <w:p w14:paraId="04624F42" w14:textId="77777777" w:rsidR="00BF5BB5" w:rsidRDefault="00BF5BB5">
      <w:pPr>
        <w:ind w:firstLine="480"/>
      </w:pPr>
    </w:p>
    <w:p w14:paraId="4A874B6D" w14:textId="77777777" w:rsidR="00BF5BB5" w:rsidRDefault="00BF5BB5">
      <w:pPr>
        <w:ind w:firstLine="480"/>
      </w:pPr>
    </w:p>
    <w:p w14:paraId="43657422" w14:textId="77777777" w:rsidR="00BF5BB5" w:rsidRDefault="00BF5BB5">
      <w:pPr>
        <w:ind w:firstLine="480"/>
      </w:pPr>
    </w:p>
    <w:tbl>
      <w:tblPr>
        <w:tblStyle w:val="af0"/>
        <w:tblpPr w:leftFromText="180" w:rightFromText="180" w:vertAnchor="text" w:horzAnchor="margin" w:tblpY="287"/>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237"/>
      </w:tblGrid>
      <w:tr w:rsidR="00BF5BB5" w14:paraId="2667B333" w14:textId="77777777">
        <w:tc>
          <w:tcPr>
            <w:tcW w:w="2268" w:type="dxa"/>
            <w:vAlign w:val="center"/>
          </w:tcPr>
          <w:p w14:paraId="26250688" w14:textId="77777777" w:rsidR="00BF5BB5" w:rsidRDefault="00D2446A">
            <w:pPr>
              <w:ind w:firstLineChars="0" w:firstLine="0"/>
              <w:jc w:val="center"/>
              <w:rPr>
                <w:sz w:val="32"/>
                <w:szCs w:val="32"/>
              </w:rPr>
            </w:pPr>
            <w:r>
              <w:rPr>
                <w:rFonts w:hint="eastAsia"/>
                <w:sz w:val="32"/>
                <w:szCs w:val="32"/>
              </w:rPr>
              <w:t>编制单位：</w:t>
            </w:r>
          </w:p>
        </w:tc>
        <w:tc>
          <w:tcPr>
            <w:tcW w:w="6237" w:type="dxa"/>
            <w:vAlign w:val="center"/>
          </w:tcPr>
          <w:p w14:paraId="75786280" w14:textId="77777777" w:rsidR="00BF5BB5" w:rsidRDefault="00D2446A">
            <w:pPr>
              <w:ind w:firstLineChars="0" w:firstLine="0"/>
              <w:rPr>
                <w:sz w:val="32"/>
                <w:szCs w:val="32"/>
              </w:rPr>
            </w:pPr>
            <w:proofErr w:type="spellStart"/>
            <w:r>
              <w:rPr>
                <w:sz w:val="32"/>
                <w:szCs w:val="32"/>
              </w:rPr>
              <w:t>X</w:t>
            </w:r>
            <w:r>
              <w:rPr>
                <w:rFonts w:hint="eastAsia"/>
                <w:sz w:val="32"/>
                <w:szCs w:val="32"/>
              </w:rPr>
              <w:t>xxx</w:t>
            </w:r>
            <w:proofErr w:type="spellEnd"/>
          </w:p>
        </w:tc>
      </w:tr>
      <w:tr w:rsidR="00BF5BB5" w14:paraId="54CEDD12" w14:textId="77777777">
        <w:tc>
          <w:tcPr>
            <w:tcW w:w="2268" w:type="dxa"/>
            <w:vAlign w:val="center"/>
          </w:tcPr>
          <w:p w14:paraId="7352782D" w14:textId="77777777" w:rsidR="00BF5BB5" w:rsidRDefault="00D2446A">
            <w:pPr>
              <w:ind w:firstLineChars="0" w:firstLine="0"/>
              <w:jc w:val="center"/>
              <w:rPr>
                <w:sz w:val="32"/>
                <w:szCs w:val="32"/>
              </w:rPr>
            </w:pPr>
            <w:r>
              <w:rPr>
                <w:rFonts w:hint="eastAsia"/>
                <w:sz w:val="32"/>
                <w:szCs w:val="32"/>
              </w:rPr>
              <w:t>审核单位：</w:t>
            </w:r>
          </w:p>
        </w:tc>
        <w:tc>
          <w:tcPr>
            <w:tcW w:w="6237" w:type="dxa"/>
            <w:vAlign w:val="center"/>
          </w:tcPr>
          <w:p w14:paraId="3DD94F95" w14:textId="77777777" w:rsidR="00BF5BB5" w:rsidRDefault="00D2446A">
            <w:pPr>
              <w:ind w:firstLineChars="0" w:firstLine="0"/>
              <w:rPr>
                <w:w w:val="80"/>
                <w:sz w:val="32"/>
                <w:szCs w:val="32"/>
              </w:rPr>
            </w:pPr>
            <w:r>
              <w:rPr>
                <w:rFonts w:hint="eastAsia"/>
                <w:w w:val="80"/>
                <w:sz w:val="32"/>
                <w:szCs w:val="32"/>
              </w:rPr>
              <w:t>辽宁省高速公路运营管理有限责任公司指挥调度中心</w:t>
            </w:r>
          </w:p>
        </w:tc>
      </w:tr>
      <w:tr w:rsidR="00BF5BB5" w14:paraId="7EE115E6" w14:textId="77777777">
        <w:tc>
          <w:tcPr>
            <w:tcW w:w="2268" w:type="dxa"/>
            <w:vAlign w:val="center"/>
          </w:tcPr>
          <w:p w14:paraId="1F03E27E" w14:textId="77777777" w:rsidR="00BF5BB5" w:rsidRDefault="00D2446A">
            <w:pPr>
              <w:ind w:firstLineChars="0" w:firstLine="0"/>
              <w:jc w:val="center"/>
              <w:rPr>
                <w:sz w:val="32"/>
                <w:szCs w:val="32"/>
              </w:rPr>
            </w:pPr>
            <w:r>
              <w:rPr>
                <w:rFonts w:hint="eastAsia"/>
                <w:sz w:val="32"/>
                <w:szCs w:val="32"/>
              </w:rPr>
              <w:t>批准单位：</w:t>
            </w:r>
          </w:p>
        </w:tc>
        <w:tc>
          <w:tcPr>
            <w:tcW w:w="6237" w:type="dxa"/>
            <w:vAlign w:val="center"/>
          </w:tcPr>
          <w:p w14:paraId="7314C546" w14:textId="77777777" w:rsidR="00BF5BB5" w:rsidRDefault="00D2446A">
            <w:pPr>
              <w:ind w:firstLineChars="0" w:firstLine="0"/>
              <w:rPr>
                <w:sz w:val="32"/>
                <w:szCs w:val="32"/>
              </w:rPr>
            </w:pPr>
            <w:r>
              <w:rPr>
                <w:rFonts w:hint="eastAsia"/>
                <w:sz w:val="32"/>
                <w:szCs w:val="32"/>
              </w:rPr>
              <w:t>辽宁省高速公路运营管理有限责任公司</w:t>
            </w:r>
          </w:p>
        </w:tc>
      </w:tr>
    </w:tbl>
    <w:p w14:paraId="1C1201FB" w14:textId="77777777" w:rsidR="00BF5BB5" w:rsidRDefault="00BF5BB5">
      <w:pPr>
        <w:ind w:firstLine="480"/>
      </w:pPr>
    </w:p>
    <w:p w14:paraId="79E2C389" w14:textId="77777777" w:rsidR="00BF5BB5" w:rsidRDefault="00BF5BB5">
      <w:pPr>
        <w:ind w:firstLine="480"/>
      </w:pPr>
    </w:p>
    <w:p w14:paraId="0B74584F" w14:textId="77777777" w:rsidR="00F9062F" w:rsidRDefault="00F9062F">
      <w:pPr>
        <w:widowControl/>
        <w:spacing w:line="240" w:lineRule="auto"/>
        <w:ind w:firstLineChars="0" w:firstLine="0"/>
        <w:jc w:val="left"/>
      </w:pPr>
      <w:r>
        <w:br w:type="page"/>
      </w:r>
    </w:p>
    <w:p w14:paraId="096C73CB" w14:textId="77777777" w:rsidR="00F9062F" w:rsidRDefault="00F9062F">
      <w:pPr>
        <w:widowControl/>
        <w:spacing w:line="240" w:lineRule="auto"/>
        <w:ind w:firstLineChars="0" w:firstLine="0"/>
        <w:jc w:val="left"/>
      </w:pPr>
      <w:r>
        <w:lastRenderedPageBreak/>
        <w:br w:type="page"/>
      </w:r>
    </w:p>
    <w:p w14:paraId="20A2E2DA" w14:textId="77777777" w:rsidR="00BF5BB5" w:rsidRPr="00F9062F" w:rsidRDefault="00BF5BB5">
      <w:pPr>
        <w:ind w:firstLine="480"/>
        <w:sectPr w:rsidR="00BF5BB5" w:rsidRPr="00F9062F">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0"/>
          <w:cols w:space="425"/>
          <w:titlePg/>
          <w:docGrid w:type="lines" w:linePitch="326"/>
        </w:sectPr>
      </w:pPr>
    </w:p>
    <w:sdt>
      <w:sdtPr>
        <w:rPr>
          <w:rFonts w:ascii="Times New Roman" w:eastAsia="仿宋" w:hAnsi="Times New Roman" w:cs="Times New Roman"/>
          <w:b w:val="0"/>
          <w:bCs w:val="0"/>
          <w:color w:val="auto"/>
          <w:kern w:val="2"/>
          <w:sz w:val="24"/>
          <w:szCs w:val="24"/>
          <w:lang w:val="zh-CN"/>
        </w:rPr>
        <w:id w:val="-768849358"/>
        <w:docPartObj>
          <w:docPartGallery w:val="Table of Contents"/>
          <w:docPartUnique/>
        </w:docPartObj>
      </w:sdtPr>
      <w:sdtEndPr>
        <w:rPr>
          <w:lang w:val="en-US"/>
        </w:rPr>
      </w:sdtEndPr>
      <w:sdtContent>
        <w:p w14:paraId="23E59033" w14:textId="77777777" w:rsidR="00BF5BB5" w:rsidRDefault="00D2446A" w:rsidP="00385B85">
          <w:pPr>
            <w:pStyle w:val="TOC10"/>
            <w:ind w:firstLine="480"/>
            <w:jc w:val="center"/>
            <w:rPr>
              <w:rFonts w:hint="eastAsia"/>
            </w:rPr>
          </w:pPr>
          <w:r>
            <w:rPr>
              <w:lang w:val="zh-CN"/>
            </w:rPr>
            <w:t>目录</w:t>
          </w:r>
        </w:p>
        <w:p w14:paraId="0F55456B" w14:textId="1B8960CD" w:rsidR="00844F07" w:rsidRDefault="00D2446A">
          <w:pPr>
            <w:pStyle w:val="TOC1"/>
            <w:tabs>
              <w:tab w:val="right" w:leader="dot" w:pos="9508"/>
            </w:tabs>
            <w:ind w:firstLine="400"/>
            <w:rPr>
              <w:rFonts w:eastAsiaTheme="minorEastAsia" w:hAnsiTheme="minorHAnsi" w:cstheme="minorBidi" w:hint="eastAsia"/>
              <w:b w:val="0"/>
              <w:bCs w:val="0"/>
              <w:caps w:val="0"/>
              <w:noProof/>
              <w:sz w:val="21"/>
              <w:szCs w:val="22"/>
            </w:rPr>
          </w:pPr>
          <w:r>
            <w:rPr>
              <w:b w:val="0"/>
              <w:bCs w:val="0"/>
            </w:rPr>
            <w:fldChar w:fldCharType="begin"/>
          </w:r>
          <w:r>
            <w:instrText>TOC \o "1-3" \h \z \u</w:instrText>
          </w:r>
          <w:r>
            <w:rPr>
              <w:b w:val="0"/>
              <w:bCs w:val="0"/>
            </w:rPr>
            <w:fldChar w:fldCharType="separate"/>
          </w:r>
          <w:hyperlink w:anchor="_Toc209793669" w:history="1">
            <w:r w:rsidR="00844F07" w:rsidRPr="00C6273A">
              <w:rPr>
                <w:rStyle w:val="af4"/>
                <w:noProof/>
              </w:rPr>
              <w:t>一、 引言</w:t>
            </w:r>
            <w:r w:rsidR="00844F07">
              <w:rPr>
                <w:noProof/>
                <w:webHidden/>
              </w:rPr>
              <w:tab/>
            </w:r>
            <w:r w:rsidR="00844F07">
              <w:rPr>
                <w:noProof/>
                <w:webHidden/>
              </w:rPr>
              <w:fldChar w:fldCharType="begin"/>
            </w:r>
            <w:r w:rsidR="00844F07">
              <w:rPr>
                <w:noProof/>
                <w:webHidden/>
              </w:rPr>
              <w:instrText xml:space="preserve"> PAGEREF _Toc209793669 \h </w:instrText>
            </w:r>
            <w:r w:rsidR="00844F07">
              <w:rPr>
                <w:noProof/>
                <w:webHidden/>
              </w:rPr>
            </w:r>
            <w:r w:rsidR="00844F07">
              <w:rPr>
                <w:noProof/>
                <w:webHidden/>
              </w:rPr>
              <w:fldChar w:fldCharType="separate"/>
            </w:r>
            <w:r w:rsidR="00844F07">
              <w:rPr>
                <w:noProof/>
                <w:webHidden/>
              </w:rPr>
              <w:t>1</w:t>
            </w:r>
            <w:r w:rsidR="00844F07">
              <w:rPr>
                <w:noProof/>
                <w:webHidden/>
              </w:rPr>
              <w:fldChar w:fldCharType="end"/>
            </w:r>
          </w:hyperlink>
        </w:p>
        <w:p w14:paraId="5554D5AA" w14:textId="6B760C35"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0" w:history="1">
            <w:r w:rsidRPr="00C6273A">
              <w:rPr>
                <w:rStyle w:val="af4"/>
                <w:noProof/>
              </w:rPr>
              <w:t>1.1. 目的</w:t>
            </w:r>
            <w:r>
              <w:rPr>
                <w:noProof/>
                <w:webHidden/>
              </w:rPr>
              <w:tab/>
            </w:r>
            <w:r>
              <w:rPr>
                <w:noProof/>
                <w:webHidden/>
              </w:rPr>
              <w:fldChar w:fldCharType="begin"/>
            </w:r>
            <w:r>
              <w:rPr>
                <w:noProof/>
                <w:webHidden/>
              </w:rPr>
              <w:instrText xml:space="preserve"> PAGEREF _Toc209793670 \h </w:instrText>
            </w:r>
            <w:r>
              <w:rPr>
                <w:noProof/>
                <w:webHidden/>
              </w:rPr>
            </w:r>
            <w:r>
              <w:rPr>
                <w:noProof/>
                <w:webHidden/>
              </w:rPr>
              <w:fldChar w:fldCharType="separate"/>
            </w:r>
            <w:r>
              <w:rPr>
                <w:noProof/>
                <w:webHidden/>
              </w:rPr>
              <w:t>1</w:t>
            </w:r>
            <w:r>
              <w:rPr>
                <w:noProof/>
                <w:webHidden/>
              </w:rPr>
              <w:fldChar w:fldCharType="end"/>
            </w:r>
          </w:hyperlink>
        </w:p>
        <w:p w14:paraId="3295B2A6" w14:textId="195BF597"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1" w:history="1">
            <w:r w:rsidRPr="00C6273A">
              <w:rPr>
                <w:rStyle w:val="af4"/>
                <w:noProof/>
              </w:rPr>
              <w:t>1.2. 背景</w:t>
            </w:r>
            <w:r>
              <w:rPr>
                <w:noProof/>
                <w:webHidden/>
              </w:rPr>
              <w:tab/>
            </w:r>
            <w:r>
              <w:rPr>
                <w:noProof/>
                <w:webHidden/>
              </w:rPr>
              <w:fldChar w:fldCharType="begin"/>
            </w:r>
            <w:r>
              <w:rPr>
                <w:noProof/>
                <w:webHidden/>
              </w:rPr>
              <w:instrText xml:space="preserve"> PAGEREF _Toc209793671 \h </w:instrText>
            </w:r>
            <w:r>
              <w:rPr>
                <w:noProof/>
                <w:webHidden/>
              </w:rPr>
            </w:r>
            <w:r>
              <w:rPr>
                <w:noProof/>
                <w:webHidden/>
              </w:rPr>
              <w:fldChar w:fldCharType="separate"/>
            </w:r>
            <w:r>
              <w:rPr>
                <w:noProof/>
                <w:webHidden/>
              </w:rPr>
              <w:t>1</w:t>
            </w:r>
            <w:r>
              <w:rPr>
                <w:noProof/>
                <w:webHidden/>
              </w:rPr>
              <w:fldChar w:fldCharType="end"/>
            </w:r>
          </w:hyperlink>
        </w:p>
        <w:p w14:paraId="33F3669E" w14:textId="71C0CF04"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2" w:history="1">
            <w:r w:rsidRPr="00C6273A">
              <w:rPr>
                <w:rStyle w:val="af4"/>
                <w:noProof/>
              </w:rPr>
              <w:t>1.3. 范围</w:t>
            </w:r>
            <w:r>
              <w:rPr>
                <w:noProof/>
                <w:webHidden/>
              </w:rPr>
              <w:tab/>
            </w:r>
            <w:r>
              <w:rPr>
                <w:noProof/>
                <w:webHidden/>
              </w:rPr>
              <w:fldChar w:fldCharType="begin"/>
            </w:r>
            <w:r>
              <w:rPr>
                <w:noProof/>
                <w:webHidden/>
              </w:rPr>
              <w:instrText xml:space="preserve"> PAGEREF _Toc209793672 \h </w:instrText>
            </w:r>
            <w:r>
              <w:rPr>
                <w:noProof/>
                <w:webHidden/>
              </w:rPr>
            </w:r>
            <w:r>
              <w:rPr>
                <w:noProof/>
                <w:webHidden/>
              </w:rPr>
              <w:fldChar w:fldCharType="separate"/>
            </w:r>
            <w:r>
              <w:rPr>
                <w:noProof/>
                <w:webHidden/>
              </w:rPr>
              <w:t>1</w:t>
            </w:r>
            <w:r>
              <w:rPr>
                <w:noProof/>
                <w:webHidden/>
              </w:rPr>
              <w:fldChar w:fldCharType="end"/>
            </w:r>
          </w:hyperlink>
        </w:p>
        <w:p w14:paraId="1BB48CD9" w14:textId="208FCD44"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3" w:history="1">
            <w:r w:rsidRPr="00C6273A">
              <w:rPr>
                <w:rStyle w:val="af4"/>
                <w:noProof/>
              </w:rPr>
              <w:t>1.4. 测试参考文档</w:t>
            </w:r>
            <w:r>
              <w:rPr>
                <w:noProof/>
                <w:webHidden/>
              </w:rPr>
              <w:tab/>
            </w:r>
            <w:r>
              <w:rPr>
                <w:noProof/>
                <w:webHidden/>
              </w:rPr>
              <w:fldChar w:fldCharType="begin"/>
            </w:r>
            <w:r>
              <w:rPr>
                <w:noProof/>
                <w:webHidden/>
              </w:rPr>
              <w:instrText xml:space="preserve"> PAGEREF _Toc209793673 \h </w:instrText>
            </w:r>
            <w:r>
              <w:rPr>
                <w:noProof/>
                <w:webHidden/>
              </w:rPr>
            </w:r>
            <w:r>
              <w:rPr>
                <w:noProof/>
                <w:webHidden/>
              </w:rPr>
              <w:fldChar w:fldCharType="separate"/>
            </w:r>
            <w:r>
              <w:rPr>
                <w:noProof/>
                <w:webHidden/>
              </w:rPr>
              <w:t>1</w:t>
            </w:r>
            <w:r>
              <w:rPr>
                <w:noProof/>
                <w:webHidden/>
              </w:rPr>
              <w:fldChar w:fldCharType="end"/>
            </w:r>
          </w:hyperlink>
        </w:p>
        <w:p w14:paraId="788C2550" w14:textId="75117610"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4" w:history="1">
            <w:r w:rsidRPr="00C6273A">
              <w:rPr>
                <w:rStyle w:val="af4"/>
                <w:noProof/>
              </w:rPr>
              <w:t>1.5. 测试提交文档</w:t>
            </w:r>
            <w:r>
              <w:rPr>
                <w:noProof/>
                <w:webHidden/>
              </w:rPr>
              <w:tab/>
            </w:r>
            <w:r>
              <w:rPr>
                <w:noProof/>
                <w:webHidden/>
              </w:rPr>
              <w:fldChar w:fldCharType="begin"/>
            </w:r>
            <w:r>
              <w:rPr>
                <w:noProof/>
                <w:webHidden/>
              </w:rPr>
              <w:instrText xml:space="preserve"> PAGEREF _Toc209793674 \h </w:instrText>
            </w:r>
            <w:r>
              <w:rPr>
                <w:noProof/>
                <w:webHidden/>
              </w:rPr>
            </w:r>
            <w:r>
              <w:rPr>
                <w:noProof/>
                <w:webHidden/>
              </w:rPr>
              <w:fldChar w:fldCharType="separate"/>
            </w:r>
            <w:r>
              <w:rPr>
                <w:noProof/>
                <w:webHidden/>
              </w:rPr>
              <w:t>2</w:t>
            </w:r>
            <w:r>
              <w:rPr>
                <w:noProof/>
                <w:webHidden/>
              </w:rPr>
              <w:fldChar w:fldCharType="end"/>
            </w:r>
          </w:hyperlink>
        </w:p>
        <w:p w14:paraId="33806F04" w14:textId="2D084885"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75" w:history="1">
            <w:r w:rsidRPr="00C6273A">
              <w:rPr>
                <w:rStyle w:val="af4"/>
                <w:noProof/>
              </w:rPr>
              <w:t>二、 测试进度</w:t>
            </w:r>
            <w:r>
              <w:rPr>
                <w:noProof/>
                <w:webHidden/>
              </w:rPr>
              <w:tab/>
            </w:r>
            <w:r>
              <w:rPr>
                <w:noProof/>
                <w:webHidden/>
              </w:rPr>
              <w:fldChar w:fldCharType="begin"/>
            </w:r>
            <w:r>
              <w:rPr>
                <w:noProof/>
                <w:webHidden/>
              </w:rPr>
              <w:instrText xml:space="preserve"> PAGEREF _Toc209793675 \h </w:instrText>
            </w:r>
            <w:r>
              <w:rPr>
                <w:noProof/>
                <w:webHidden/>
              </w:rPr>
            </w:r>
            <w:r>
              <w:rPr>
                <w:noProof/>
                <w:webHidden/>
              </w:rPr>
              <w:fldChar w:fldCharType="separate"/>
            </w:r>
            <w:r>
              <w:rPr>
                <w:noProof/>
                <w:webHidden/>
              </w:rPr>
              <w:t>3</w:t>
            </w:r>
            <w:r>
              <w:rPr>
                <w:noProof/>
                <w:webHidden/>
              </w:rPr>
              <w:fldChar w:fldCharType="end"/>
            </w:r>
          </w:hyperlink>
        </w:p>
        <w:p w14:paraId="612FB728" w14:textId="509487CE"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6" w:history="1">
            <w:r w:rsidRPr="00C6273A">
              <w:rPr>
                <w:rStyle w:val="af4"/>
                <w:noProof/>
              </w:rPr>
              <w:t>2.1. 整体进度</w:t>
            </w:r>
            <w:r>
              <w:rPr>
                <w:noProof/>
                <w:webHidden/>
              </w:rPr>
              <w:tab/>
            </w:r>
            <w:r>
              <w:rPr>
                <w:noProof/>
                <w:webHidden/>
              </w:rPr>
              <w:fldChar w:fldCharType="begin"/>
            </w:r>
            <w:r>
              <w:rPr>
                <w:noProof/>
                <w:webHidden/>
              </w:rPr>
              <w:instrText xml:space="preserve"> PAGEREF _Toc209793676 \h </w:instrText>
            </w:r>
            <w:r>
              <w:rPr>
                <w:noProof/>
                <w:webHidden/>
              </w:rPr>
            </w:r>
            <w:r>
              <w:rPr>
                <w:noProof/>
                <w:webHidden/>
              </w:rPr>
              <w:fldChar w:fldCharType="separate"/>
            </w:r>
            <w:r>
              <w:rPr>
                <w:noProof/>
                <w:webHidden/>
              </w:rPr>
              <w:t>3</w:t>
            </w:r>
            <w:r>
              <w:rPr>
                <w:noProof/>
                <w:webHidden/>
              </w:rPr>
              <w:fldChar w:fldCharType="end"/>
            </w:r>
          </w:hyperlink>
        </w:p>
        <w:p w14:paraId="7E92570A" w14:textId="07A1B1DF"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7" w:history="1">
            <w:r w:rsidRPr="00C6273A">
              <w:rPr>
                <w:rStyle w:val="af4"/>
                <w:noProof/>
              </w:rPr>
              <w:t>2.2. 实施任务和时间人员安排</w:t>
            </w:r>
            <w:r>
              <w:rPr>
                <w:noProof/>
                <w:webHidden/>
              </w:rPr>
              <w:tab/>
            </w:r>
            <w:r>
              <w:rPr>
                <w:noProof/>
                <w:webHidden/>
              </w:rPr>
              <w:fldChar w:fldCharType="begin"/>
            </w:r>
            <w:r>
              <w:rPr>
                <w:noProof/>
                <w:webHidden/>
              </w:rPr>
              <w:instrText xml:space="preserve"> PAGEREF _Toc209793677 \h </w:instrText>
            </w:r>
            <w:r>
              <w:rPr>
                <w:noProof/>
                <w:webHidden/>
              </w:rPr>
            </w:r>
            <w:r>
              <w:rPr>
                <w:noProof/>
                <w:webHidden/>
              </w:rPr>
              <w:fldChar w:fldCharType="separate"/>
            </w:r>
            <w:r>
              <w:rPr>
                <w:noProof/>
                <w:webHidden/>
              </w:rPr>
              <w:t>3</w:t>
            </w:r>
            <w:r>
              <w:rPr>
                <w:noProof/>
                <w:webHidden/>
              </w:rPr>
              <w:fldChar w:fldCharType="end"/>
            </w:r>
          </w:hyperlink>
        </w:p>
        <w:p w14:paraId="4F220ED9" w14:textId="4E1F9C4D"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78" w:history="1">
            <w:r w:rsidRPr="00C6273A">
              <w:rPr>
                <w:rStyle w:val="af4"/>
                <w:noProof/>
              </w:rPr>
              <w:t>三、 环境要求</w:t>
            </w:r>
            <w:r>
              <w:rPr>
                <w:noProof/>
                <w:webHidden/>
              </w:rPr>
              <w:tab/>
            </w:r>
            <w:r>
              <w:rPr>
                <w:noProof/>
                <w:webHidden/>
              </w:rPr>
              <w:fldChar w:fldCharType="begin"/>
            </w:r>
            <w:r>
              <w:rPr>
                <w:noProof/>
                <w:webHidden/>
              </w:rPr>
              <w:instrText xml:space="preserve"> PAGEREF _Toc209793678 \h </w:instrText>
            </w:r>
            <w:r>
              <w:rPr>
                <w:noProof/>
                <w:webHidden/>
              </w:rPr>
            </w:r>
            <w:r>
              <w:rPr>
                <w:noProof/>
                <w:webHidden/>
              </w:rPr>
              <w:fldChar w:fldCharType="separate"/>
            </w:r>
            <w:r>
              <w:rPr>
                <w:noProof/>
                <w:webHidden/>
              </w:rPr>
              <w:t>4</w:t>
            </w:r>
            <w:r>
              <w:rPr>
                <w:noProof/>
                <w:webHidden/>
              </w:rPr>
              <w:fldChar w:fldCharType="end"/>
            </w:r>
          </w:hyperlink>
        </w:p>
        <w:p w14:paraId="68A06A2E" w14:textId="3CD175D8"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79" w:history="1">
            <w:r w:rsidRPr="00C6273A">
              <w:rPr>
                <w:rStyle w:val="af4"/>
                <w:noProof/>
              </w:rPr>
              <w:t>3.1. 硬件环境</w:t>
            </w:r>
            <w:r>
              <w:rPr>
                <w:noProof/>
                <w:webHidden/>
              </w:rPr>
              <w:tab/>
            </w:r>
            <w:r>
              <w:rPr>
                <w:noProof/>
                <w:webHidden/>
              </w:rPr>
              <w:fldChar w:fldCharType="begin"/>
            </w:r>
            <w:r>
              <w:rPr>
                <w:noProof/>
                <w:webHidden/>
              </w:rPr>
              <w:instrText xml:space="preserve"> PAGEREF _Toc209793679 \h </w:instrText>
            </w:r>
            <w:r>
              <w:rPr>
                <w:noProof/>
                <w:webHidden/>
              </w:rPr>
            </w:r>
            <w:r>
              <w:rPr>
                <w:noProof/>
                <w:webHidden/>
              </w:rPr>
              <w:fldChar w:fldCharType="separate"/>
            </w:r>
            <w:r>
              <w:rPr>
                <w:noProof/>
                <w:webHidden/>
              </w:rPr>
              <w:t>4</w:t>
            </w:r>
            <w:r>
              <w:rPr>
                <w:noProof/>
                <w:webHidden/>
              </w:rPr>
              <w:fldChar w:fldCharType="end"/>
            </w:r>
          </w:hyperlink>
        </w:p>
        <w:p w14:paraId="6D164E42" w14:textId="653230D4"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0" w:history="1">
            <w:r w:rsidRPr="00C6273A">
              <w:rPr>
                <w:rStyle w:val="af4"/>
                <w:noProof/>
              </w:rPr>
              <w:t>3.2. 软件测试环境</w:t>
            </w:r>
            <w:r>
              <w:rPr>
                <w:noProof/>
                <w:webHidden/>
              </w:rPr>
              <w:tab/>
            </w:r>
            <w:r>
              <w:rPr>
                <w:noProof/>
                <w:webHidden/>
              </w:rPr>
              <w:fldChar w:fldCharType="begin"/>
            </w:r>
            <w:r>
              <w:rPr>
                <w:noProof/>
                <w:webHidden/>
              </w:rPr>
              <w:instrText xml:space="preserve"> PAGEREF _Toc209793680 \h </w:instrText>
            </w:r>
            <w:r>
              <w:rPr>
                <w:noProof/>
                <w:webHidden/>
              </w:rPr>
            </w:r>
            <w:r>
              <w:rPr>
                <w:noProof/>
                <w:webHidden/>
              </w:rPr>
              <w:fldChar w:fldCharType="separate"/>
            </w:r>
            <w:r>
              <w:rPr>
                <w:noProof/>
                <w:webHidden/>
              </w:rPr>
              <w:t>4</w:t>
            </w:r>
            <w:r>
              <w:rPr>
                <w:noProof/>
                <w:webHidden/>
              </w:rPr>
              <w:fldChar w:fldCharType="end"/>
            </w:r>
          </w:hyperlink>
        </w:p>
        <w:p w14:paraId="0BC53B3B" w14:textId="0FD7F07D"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1" w:history="1">
            <w:r w:rsidRPr="00C6273A">
              <w:rPr>
                <w:rStyle w:val="af4"/>
                <w:noProof/>
              </w:rPr>
              <w:t>3.3. 测试工具</w:t>
            </w:r>
            <w:r>
              <w:rPr>
                <w:noProof/>
                <w:webHidden/>
              </w:rPr>
              <w:tab/>
            </w:r>
            <w:r>
              <w:rPr>
                <w:noProof/>
                <w:webHidden/>
              </w:rPr>
              <w:fldChar w:fldCharType="begin"/>
            </w:r>
            <w:r>
              <w:rPr>
                <w:noProof/>
                <w:webHidden/>
              </w:rPr>
              <w:instrText xml:space="preserve"> PAGEREF _Toc209793681 \h </w:instrText>
            </w:r>
            <w:r>
              <w:rPr>
                <w:noProof/>
                <w:webHidden/>
              </w:rPr>
            </w:r>
            <w:r>
              <w:rPr>
                <w:noProof/>
                <w:webHidden/>
              </w:rPr>
              <w:fldChar w:fldCharType="separate"/>
            </w:r>
            <w:r>
              <w:rPr>
                <w:noProof/>
                <w:webHidden/>
              </w:rPr>
              <w:t>4</w:t>
            </w:r>
            <w:r>
              <w:rPr>
                <w:noProof/>
                <w:webHidden/>
              </w:rPr>
              <w:fldChar w:fldCharType="end"/>
            </w:r>
          </w:hyperlink>
        </w:p>
        <w:p w14:paraId="287E06A6" w14:textId="7D6629AB"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82" w:history="1">
            <w:r w:rsidRPr="00C6273A">
              <w:rPr>
                <w:rStyle w:val="af4"/>
                <w:noProof/>
              </w:rPr>
              <w:t>四、 测试方法</w:t>
            </w:r>
            <w:r>
              <w:rPr>
                <w:noProof/>
                <w:webHidden/>
              </w:rPr>
              <w:tab/>
            </w:r>
            <w:r>
              <w:rPr>
                <w:noProof/>
                <w:webHidden/>
              </w:rPr>
              <w:fldChar w:fldCharType="begin"/>
            </w:r>
            <w:r>
              <w:rPr>
                <w:noProof/>
                <w:webHidden/>
              </w:rPr>
              <w:instrText xml:space="preserve"> PAGEREF _Toc209793682 \h </w:instrText>
            </w:r>
            <w:r>
              <w:rPr>
                <w:noProof/>
                <w:webHidden/>
              </w:rPr>
            </w:r>
            <w:r>
              <w:rPr>
                <w:noProof/>
                <w:webHidden/>
              </w:rPr>
              <w:fldChar w:fldCharType="separate"/>
            </w:r>
            <w:r>
              <w:rPr>
                <w:noProof/>
                <w:webHidden/>
              </w:rPr>
              <w:t>5</w:t>
            </w:r>
            <w:r>
              <w:rPr>
                <w:noProof/>
                <w:webHidden/>
              </w:rPr>
              <w:fldChar w:fldCharType="end"/>
            </w:r>
          </w:hyperlink>
        </w:p>
        <w:p w14:paraId="05D1DB56" w14:textId="04E6E235"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3" w:history="1">
            <w:r w:rsidRPr="00C6273A">
              <w:rPr>
                <w:rStyle w:val="af4"/>
                <w:noProof/>
              </w:rPr>
              <w:t>4.1. 功能测试</w:t>
            </w:r>
            <w:r>
              <w:rPr>
                <w:noProof/>
                <w:webHidden/>
              </w:rPr>
              <w:tab/>
            </w:r>
            <w:r>
              <w:rPr>
                <w:noProof/>
                <w:webHidden/>
              </w:rPr>
              <w:fldChar w:fldCharType="begin"/>
            </w:r>
            <w:r>
              <w:rPr>
                <w:noProof/>
                <w:webHidden/>
              </w:rPr>
              <w:instrText xml:space="preserve"> PAGEREF _Toc209793683 \h </w:instrText>
            </w:r>
            <w:r>
              <w:rPr>
                <w:noProof/>
                <w:webHidden/>
              </w:rPr>
            </w:r>
            <w:r>
              <w:rPr>
                <w:noProof/>
                <w:webHidden/>
              </w:rPr>
              <w:fldChar w:fldCharType="separate"/>
            </w:r>
            <w:r>
              <w:rPr>
                <w:noProof/>
                <w:webHidden/>
              </w:rPr>
              <w:t>5</w:t>
            </w:r>
            <w:r>
              <w:rPr>
                <w:noProof/>
                <w:webHidden/>
              </w:rPr>
              <w:fldChar w:fldCharType="end"/>
            </w:r>
          </w:hyperlink>
        </w:p>
        <w:p w14:paraId="5ED81B3A" w14:textId="70F873FD"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4" w:history="1">
            <w:r w:rsidRPr="00C6273A">
              <w:rPr>
                <w:rStyle w:val="af4"/>
                <w:noProof/>
              </w:rPr>
              <w:t>4.2. 接口测试</w:t>
            </w:r>
            <w:r>
              <w:rPr>
                <w:noProof/>
                <w:webHidden/>
              </w:rPr>
              <w:tab/>
            </w:r>
            <w:r>
              <w:rPr>
                <w:noProof/>
                <w:webHidden/>
              </w:rPr>
              <w:fldChar w:fldCharType="begin"/>
            </w:r>
            <w:r>
              <w:rPr>
                <w:noProof/>
                <w:webHidden/>
              </w:rPr>
              <w:instrText xml:space="preserve"> PAGEREF _Toc209793684 \h </w:instrText>
            </w:r>
            <w:r>
              <w:rPr>
                <w:noProof/>
                <w:webHidden/>
              </w:rPr>
            </w:r>
            <w:r>
              <w:rPr>
                <w:noProof/>
                <w:webHidden/>
              </w:rPr>
              <w:fldChar w:fldCharType="separate"/>
            </w:r>
            <w:r>
              <w:rPr>
                <w:noProof/>
                <w:webHidden/>
              </w:rPr>
              <w:t>5</w:t>
            </w:r>
            <w:r>
              <w:rPr>
                <w:noProof/>
                <w:webHidden/>
              </w:rPr>
              <w:fldChar w:fldCharType="end"/>
            </w:r>
          </w:hyperlink>
        </w:p>
        <w:p w14:paraId="239967A0" w14:textId="24615909"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5" w:history="1">
            <w:r w:rsidRPr="00C6273A">
              <w:rPr>
                <w:rStyle w:val="af4"/>
                <w:noProof/>
              </w:rPr>
              <w:t>4.3. 集成测试</w:t>
            </w:r>
            <w:r>
              <w:rPr>
                <w:noProof/>
                <w:webHidden/>
              </w:rPr>
              <w:tab/>
            </w:r>
            <w:r>
              <w:rPr>
                <w:noProof/>
                <w:webHidden/>
              </w:rPr>
              <w:fldChar w:fldCharType="begin"/>
            </w:r>
            <w:r>
              <w:rPr>
                <w:noProof/>
                <w:webHidden/>
              </w:rPr>
              <w:instrText xml:space="preserve"> PAGEREF _Toc209793685 \h </w:instrText>
            </w:r>
            <w:r>
              <w:rPr>
                <w:noProof/>
                <w:webHidden/>
              </w:rPr>
            </w:r>
            <w:r>
              <w:rPr>
                <w:noProof/>
                <w:webHidden/>
              </w:rPr>
              <w:fldChar w:fldCharType="separate"/>
            </w:r>
            <w:r>
              <w:rPr>
                <w:noProof/>
                <w:webHidden/>
              </w:rPr>
              <w:t>5</w:t>
            </w:r>
            <w:r>
              <w:rPr>
                <w:noProof/>
                <w:webHidden/>
              </w:rPr>
              <w:fldChar w:fldCharType="end"/>
            </w:r>
          </w:hyperlink>
        </w:p>
        <w:p w14:paraId="4F2919A6" w14:textId="4EEA5B91"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6" w:history="1">
            <w:r w:rsidRPr="00C6273A">
              <w:rPr>
                <w:rStyle w:val="af4"/>
                <w:noProof/>
              </w:rPr>
              <w:t>4.4. 用户界面测试</w:t>
            </w:r>
            <w:r>
              <w:rPr>
                <w:noProof/>
                <w:webHidden/>
              </w:rPr>
              <w:tab/>
            </w:r>
            <w:r>
              <w:rPr>
                <w:noProof/>
                <w:webHidden/>
              </w:rPr>
              <w:fldChar w:fldCharType="begin"/>
            </w:r>
            <w:r>
              <w:rPr>
                <w:noProof/>
                <w:webHidden/>
              </w:rPr>
              <w:instrText xml:space="preserve"> PAGEREF _Toc209793686 \h </w:instrText>
            </w:r>
            <w:r>
              <w:rPr>
                <w:noProof/>
                <w:webHidden/>
              </w:rPr>
            </w:r>
            <w:r>
              <w:rPr>
                <w:noProof/>
                <w:webHidden/>
              </w:rPr>
              <w:fldChar w:fldCharType="separate"/>
            </w:r>
            <w:r>
              <w:rPr>
                <w:noProof/>
                <w:webHidden/>
              </w:rPr>
              <w:t>6</w:t>
            </w:r>
            <w:r>
              <w:rPr>
                <w:noProof/>
                <w:webHidden/>
              </w:rPr>
              <w:fldChar w:fldCharType="end"/>
            </w:r>
          </w:hyperlink>
        </w:p>
        <w:p w14:paraId="76C9DBCE" w14:textId="38C43A7B"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7" w:history="1">
            <w:r w:rsidRPr="00C6273A">
              <w:rPr>
                <w:rStyle w:val="af4"/>
                <w:noProof/>
              </w:rPr>
              <w:t>4.5. 性能测试</w:t>
            </w:r>
            <w:r>
              <w:rPr>
                <w:noProof/>
                <w:webHidden/>
              </w:rPr>
              <w:tab/>
            </w:r>
            <w:r>
              <w:rPr>
                <w:noProof/>
                <w:webHidden/>
              </w:rPr>
              <w:fldChar w:fldCharType="begin"/>
            </w:r>
            <w:r>
              <w:rPr>
                <w:noProof/>
                <w:webHidden/>
              </w:rPr>
              <w:instrText xml:space="preserve"> PAGEREF _Toc209793687 \h </w:instrText>
            </w:r>
            <w:r>
              <w:rPr>
                <w:noProof/>
                <w:webHidden/>
              </w:rPr>
            </w:r>
            <w:r>
              <w:rPr>
                <w:noProof/>
                <w:webHidden/>
              </w:rPr>
              <w:fldChar w:fldCharType="separate"/>
            </w:r>
            <w:r>
              <w:rPr>
                <w:noProof/>
                <w:webHidden/>
              </w:rPr>
              <w:t>6</w:t>
            </w:r>
            <w:r>
              <w:rPr>
                <w:noProof/>
                <w:webHidden/>
              </w:rPr>
              <w:fldChar w:fldCharType="end"/>
            </w:r>
          </w:hyperlink>
        </w:p>
        <w:p w14:paraId="39025A42" w14:textId="5E8CA13A"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8" w:history="1">
            <w:r w:rsidRPr="00C6273A">
              <w:rPr>
                <w:rStyle w:val="af4"/>
                <w:noProof/>
              </w:rPr>
              <w:t>4.6. 回归测试</w:t>
            </w:r>
            <w:r>
              <w:rPr>
                <w:noProof/>
                <w:webHidden/>
              </w:rPr>
              <w:tab/>
            </w:r>
            <w:r>
              <w:rPr>
                <w:noProof/>
                <w:webHidden/>
              </w:rPr>
              <w:fldChar w:fldCharType="begin"/>
            </w:r>
            <w:r>
              <w:rPr>
                <w:noProof/>
                <w:webHidden/>
              </w:rPr>
              <w:instrText xml:space="preserve"> PAGEREF _Toc209793688 \h </w:instrText>
            </w:r>
            <w:r>
              <w:rPr>
                <w:noProof/>
                <w:webHidden/>
              </w:rPr>
            </w:r>
            <w:r>
              <w:rPr>
                <w:noProof/>
                <w:webHidden/>
              </w:rPr>
              <w:fldChar w:fldCharType="separate"/>
            </w:r>
            <w:r>
              <w:rPr>
                <w:noProof/>
                <w:webHidden/>
              </w:rPr>
              <w:t>7</w:t>
            </w:r>
            <w:r>
              <w:rPr>
                <w:noProof/>
                <w:webHidden/>
              </w:rPr>
              <w:fldChar w:fldCharType="end"/>
            </w:r>
          </w:hyperlink>
        </w:p>
        <w:p w14:paraId="2A4D6986" w14:textId="22673A22"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89" w:history="1">
            <w:r w:rsidRPr="00C6273A">
              <w:rPr>
                <w:rStyle w:val="af4"/>
                <w:noProof/>
              </w:rPr>
              <w:t>4.7. 负载测试</w:t>
            </w:r>
            <w:r>
              <w:rPr>
                <w:noProof/>
                <w:webHidden/>
              </w:rPr>
              <w:tab/>
            </w:r>
            <w:r>
              <w:rPr>
                <w:noProof/>
                <w:webHidden/>
              </w:rPr>
              <w:fldChar w:fldCharType="begin"/>
            </w:r>
            <w:r>
              <w:rPr>
                <w:noProof/>
                <w:webHidden/>
              </w:rPr>
              <w:instrText xml:space="preserve"> PAGEREF _Toc209793689 \h </w:instrText>
            </w:r>
            <w:r>
              <w:rPr>
                <w:noProof/>
                <w:webHidden/>
              </w:rPr>
            </w:r>
            <w:r>
              <w:rPr>
                <w:noProof/>
                <w:webHidden/>
              </w:rPr>
              <w:fldChar w:fldCharType="separate"/>
            </w:r>
            <w:r>
              <w:rPr>
                <w:noProof/>
                <w:webHidden/>
              </w:rPr>
              <w:t>7</w:t>
            </w:r>
            <w:r>
              <w:rPr>
                <w:noProof/>
                <w:webHidden/>
              </w:rPr>
              <w:fldChar w:fldCharType="end"/>
            </w:r>
          </w:hyperlink>
        </w:p>
        <w:p w14:paraId="76D60175" w14:textId="1FEDD646" w:rsidR="00844F07" w:rsidRDefault="00844F07">
          <w:pPr>
            <w:pStyle w:val="TOC2"/>
            <w:tabs>
              <w:tab w:val="right" w:leader="dot" w:pos="9508"/>
            </w:tabs>
            <w:ind w:firstLine="400"/>
            <w:rPr>
              <w:rFonts w:eastAsiaTheme="minorEastAsia" w:hAnsiTheme="minorHAnsi" w:cstheme="minorBidi" w:hint="eastAsia"/>
              <w:smallCaps w:val="0"/>
              <w:noProof/>
              <w:sz w:val="21"/>
              <w:szCs w:val="22"/>
            </w:rPr>
          </w:pPr>
          <w:hyperlink w:anchor="_Toc209793690" w:history="1">
            <w:r w:rsidRPr="00C6273A">
              <w:rPr>
                <w:rStyle w:val="af4"/>
                <w:noProof/>
              </w:rPr>
              <w:t>4.8. 安全测试</w:t>
            </w:r>
            <w:r>
              <w:rPr>
                <w:noProof/>
                <w:webHidden/>
              </w:rPr>
              <w:tab/>
            </w:r>
            <w:r>
              <w:rPr>
                <w:noProof/>
                <w:webHidden/>
              </w:rPr>
              <w:fldChar w:fldCharType="begin"/>
            </w:r>
            <w:r>
              <w:rPr>
                <w:noProof/>
                <w:webHidden/>
              </w:rPr>
              <w:instrText xml:space="preserve"> PAGEREF _Toc209793690 \h </w:instrText>
            </w:r>
            <w:r>
              <w:rPr>
                <w:noProof/>
                <w:webHidden/>
              </w:rPr>
            </w:r>
            <w:r>
              <w:rPr>
                <w:noProof/>
                <w:webHidden/>
              </w:rPr>
              <w:fldChar w:fldCharType="separate"/>
            </w:r>
            <w:r>
              <w:rPr>
                <w:noProof/>
                <w:webHidden/>
              </w:rPr>
              <w:t>8</w:t>
            </w:r>
            <w:r>
              <w:rPr>
                <w:noProof/>
                <w:webHidden/>
              </w:rPr>
              <w:fldChar w:fldCharType="end"/>
            </w:r>
          </w:hyperlink>
        </w:p>
        <w:p w14:paraId="0B02E629" w14:textId="2201651D"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91" w:history="1">
            <w:r w:rsidRPr="00C6273A">
              <w:rPr>
                <w:rStyle w:val="af4"/>
                <w:noProof/>
              </w:rPr>
              <w:t>五、 测试项通过标准</w:t>
            </w:r>
            <w:r>
              <w:rPr>
                <w:noProof/>
                <w:webHidden/>
              </w:rPr>
              <w:tab/>
            </w:r>
            <w:r>
              <w:rPr>
                <w:noProof/>
                <w:webHidden/>
              </w:rPr>
              <w:fldChar w:fldCharType="begin"/>
            </w:r>
            <w:r>
              <w:rPr>
                <w:noProof/>
                <w:webHidden/>
              </w:rPr>
              <w:instrText xml:space="preserve"> PAGEREF _Toc209793691 \h </w:instrText>
            </w:r>
            <w:r>
              <w:rPr>
                <w:noProof/>
                <w:webHidden/>
              </w:rPr>
            </w:r>
            <w:r>
              <w:rPr>
                <w:noProof/>
                <w:webHidden/>
              </w:rPr>
              <w:fldChar w:fldCharType="separate"/>
            </w:r>
            <w:r>
              <w:rPr>
                <w:noProof/>
                <w:webHidden/>
              </w:rPr>
              <w:t>9</w:t>
            </w:r>
            <w:r>
              <w:rPr>
                <w:noProof/>
                <w:webHidden/>
              </w:rPr>
              <w:fldChar w:fldCharType="end"/>
            </w:r>
          </w:hyperlink>
        </w:p>
        <w:p w14:paraId="094461BA" w14:textId="026EC031"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92" w:history="1">
            <w:r w:rsidRPr="00C6273A">
              <w:rPr>
                <w:rStyle w:val="af4"/>
                <w:noProof/>
              </w:rPr>
              <w:t>六、 质量目标</w:t>
            </w:r>
            <w:r>
              <w:rPr>
                <w:noProof/>
                <w:webHidden/>
              </w:rPr>
              <w:tab/>
            </w:r>
            <w:r>
              <w:rPr>
                <w:noProof/>
                <w:webHidden/>
              </w:rPr>
              <w:fldChar w:fldCharType="begin"/>
            </w:r>
            <w:r>
              <w:rPr>
                <w:noProof/>
                <w:webHidden/>
              </w:rPr>
              <w:instrText xml:space="preserve"> PAGEREF _Toc209793692 \h </w:instrText>
            </w:r>
            <w:r>
              <w:rPr>
                <w:noProof/>
                <w:webHidden/>
              </w:rPr>
            </w:r>
            <w:r>
              <w:rPr>
                <w:noProof/>
                <w:webHidden/>
              </w:rPr>
              <w:fldChar w:fldCharType="separate"/>
            </w:r>
            <w:r>
              <w:rPr>
                <w:noProof/>
                <w:webHidden/>
              </w:rPr>
              <w:t>10</w:t>
            </w:r>
            <w:r>
              <w:rPr>
                <w:noProof/>
                <w:webHidden/>
              </w:rPr>
              <w:fldChar w:fldCharType="end"/>
            </w:r>
          </w:hyperlink>
        </w:p>
        <w:p w14:paraId="1F65E434" w14:textId="3B0AF66F"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93" w:history="1">
            <w:r w:rsidRPr="00C6273A">
              <w:rPr>
                <w:rStyle w:val="af4"/>
                <w:rFonts w:eastAsia="宋体"/>
                <w:noProof/>
              </w:rPr>
              <w:t>七、</w:t>
            </w:r>
            <w:r w:rsidRPr="00C6273A">
              <w:rPr>
                <w:rStyle w:val="af4"/>
                <w:noProof/>
              </w:rPr>
              <w:t xml:space="preserve"> 风险和应急</w:t>
            </w:r>
            <w:r>
              <w:rPr>
                <w:noProof/>
                <w:webHidden/>
              </w:rPr>
              <w:tab/>
            </w:r>
            <w:r>
              <w:rPr>
                <w:noProof/>
                <w:webHidden/>
              </w:rPr>
              <w:fldChar w:fldCharType="begin"/>
            </w:r>
            <w:r>
              <w:rPr>
                <w:noProof/>
                <w:webHidden/>
              </w:rPr>
              <w:instrText xml:space="preserve"> PAGEREF _Toc209793693 \h </w:instrText>
            </w:r>
            <w:r>
              <w:rPr>
                <w:noProof/>
                <w:webHidden/>
              </w:rPr>
            </w:r>
            <w:r>
              <w:rPr>
                <w:noProof/>
                <w:webHidden/>
              </w:rPr>
              <w:fldChar w:fldCharType="separate"/>
            </w:r>
            <w:r>
              <w:rPr>
                <w:noProof/>
                <w:webHidden/>
              </w:rPr>
              <w:t>11</w:t>
            </w:r>
            <w:r>
              <w:rPr>
                <w:noProof/>
                <w:webHidden/>
              </w:rPr>
              <w:fldChar w:fldCharType="end"/>
            </w:r>
          </w:hyperlink>
        </w:p>
        <w:p w14:paraId="22F06B3F" w14:textId="481DA9BC" w:rsidR="00844F07" w:rsidRDefault="00844F07">
          <w:pPr>
            <w:pStyle w:val="TOC1"/>
            <w:tabs>
              <w:tab w:val="right" w:leader="dot" w:pos="9508"/>
            </w:tabs>
            <w:ind w:firstLine="400"/>
            <w:rPr>
              <w:rFonts w:eastAsiaTheme="minorEastAsia" w:hAnsiTheme="minorHAnsi" w:cstheme="minorBidi" w:hint="eastAsia"/>
              <w:b w:val="0"/>
              <w:bCs w:val="0"/>
              <w:caps w:val="0"/>
              <w:noProof/>
              <w:sz w:val="21"/>
              <w:szCs w:val="22"/>
            </w:rPr>
          </w:pPr>
          <w:hyperlink w:anchor="_Toc209793694" w:history="1">
            <w:r w:rsidRPr="00C6273A">
              <w:rPr>
                <w:rStyle w:val="af4"/>
                <w:noProof/>
              </w:rPr>
              <w:t>八、 缺陷严重度描述</w:t>
            </w:r>
            <w:r>
              <w:rPr>
                <w:noProof/>
                <w:webHidden/>
              </w:rPr>
              <w:tab/>
            </w:r>
            <w:r>
              <w:rPr>
                <w:noProof/>
                <w:webHidden/>
              </w:rPr>
              <w:fldChar w:fldCharType="begin"/>
            </w:r>
            <w:r>
              <w:rPr>
                <w:noProof/>
                <w:webHidden/>
              </w:rPr>
              <w:instrText xml:space="preserve"> PAGEREF _Toc209793694 \h </w:instrText>
            </w:r>
            <w:r>
              <w:rPr>
                <w:noProof/>
                <w:webHidden/>
              </w:rPr>
            </w:r>
            <w:r>
              <w:rPr>
                <w:noProof/>
                <w:webHidden/>
              </w:rPr>
              <w:fldChar w:fldCharType="separate"/>
            </w:r>
            <w:r>
              <w:rPr>
                <w:noProof/>
                <w:webHidden/>
              </w:rPr>
              <w:t>12</w:t>
            </w:r>
            <w:r>
              <w:rPr>
                <w:noProof/>
                <w:webHidden/>
              </w:rPr>
              <w:fldChar w:fldCharType="end"/>
            </w:r>
          </w:hyperlink>
        </w:p>
        <w:p w14:paraId="40092A79" w14:textId="7C4F06E1" w:rsidR="00BF5BB5" w:rsidRDefault="00D2446A">
          <w:pPr>
            <w:ind w:firstLine="482"/>
            <w:rPr>
              <w:b/>
              <w:bCs/>
            </w:rPr>
          </w:pPr>
          <w:r>
            <w:rPr>
              <w:b/>
              <w:bCs/>
            </w:rPr>
            <w:fldChar w:fldCharType="end"/>
          </w:r>
        </w:p>
      </w:sdtContent>
    </w:sdt>
    <w:p w14:paraId="3AAF3841" w14:textId="77777777" w:rsidR="00BF5BB5" w:rsidRDefault="00BF5BB5">
      <w:pPr>
        <w:ind w:firstLine="480"/>
        <w:sectPr w:rsidR="00BF5BB5">
          <w:headerReference w:type="default" r:id="rId15"/>
          <w:footerReference w:type="default" r:id="rId16"/>
          <w:pgSz w:w="11907" w:h="16839"/>
          <w:pgMar w:top="1274" w:right="1192" w:bottom="1450" w:left="1197" w:header="851" w:footer="1202" w:gutter="0"/>
          <w:cols w:space="720"/>
        </w:sectPr>
      </w:pPr>
    </w:p>
    <w:p w14:paraId="6F0DD659" w14:textId="77777777" w:rsidR="00EA4071" w:rsidRPr="00266ADA" w:rsidRDefault="00EA4071" w:rsidP="00EA4071">
      <w:pPr>
        <w:pStyle w:val="1"/>
        <w:rPr>
          <w:rFonts w:hint="eastAsia"/>
        </w:rPr>
      </w:pPr>
      <w:bookmarkStart w:id="1" w:name="_Toc206677012"/>
      <w:bookmarkStart w:id="2" w:name="_Toc209793669"/>
      <w:r w:rsidRPr="00266ADA">
        <w:rPr>
          <w:rFonts w:hint="eastAsia"/>
        </w:rPr>
        <w:lastRenderedPageBreak/>
        <w:t>引言</w:t>
      </w:r>
      <w:bookmarkEnd w:id="1"/>
      <w:bookmarkEnd w:id="2"/>
    </w:p>
    <w:p w14:paraId="00E51224" w14:textId="77777777" w:rsidR="00EA4071" w:rsidRPr="000F61D7" w:rsidRDefault="00EA4071" w:rsidP="00EA4071">
      <w:pPr>
        <w:pStyle w:val="2"/>
      </w:pPr>
      <w:bookmarkStart w:id="3" w:name="_Toc206677013"/>
      <w:bookmarkStart w:id="4" w:name="_Toc209793670"/>
      <w:r>
        <w:rPr>
          <w:rFonts w:hint="eastAsia"/>
        </w:rPr>
        <w:t>目的</w:t>
      </w:r>
      <w:bookmarkEnd w:id="3"/>
      <w:bookmarkEnd w:id="4"/>
    </w:p>
    <w:p w14:paraId="6EF5A1A7" w14:textId="77777777" w:rsidR="00EA4071" w:rsidRDefault="00EA4071" w:rsidP="00EA4071">
      <w:pPr>
        <w:ind w:firstLine="480"/>
      </w:pPr>
      <w:r>
        <w:rPr>
          <w:rFonts w:hint="eastAsia"/>
        </w:rPr>
        <w:t>简述本计划的目标，旨在说明各种测试阶段任务、人员分配和时间安排、工作规范等。</w:t>
      </w:r>
    </w:p>
    <w:p w14:paraId="604774CF" w14:textId="77777777" w:rsidR="00EA4071" w:rsidRDefault="00EA4071" w:rsidP="00EA4071">
      <w:pPr>
        <w:ind w:firstLine="480"/>
      </w:pPr>
      <w:r>
        <w:rPr>
          <w:rFonts w:hint="eastAsia"/>
        </w:rPr>
        <w:t>测试计划在策略和方法的高度说明如何计划、组织和管理测试项目。测试计划包含足够的信息使测试人员明白项目需要做什么是如何运作的。</w:t>
      </w:r>
    </w:p>
    <w:p w14:paraId="30591938" w14:textId="77777777" w:rsidR="00EA4071" w:rsidRPr="000F61D7" w:rsidRDefault="00EA4071" w:rsidP="00EA4071">
      <w:pPr>
        <w:pStyle w:val="2"/>
      </w:pPr>
      <w:bookmarkStart w:id="5" w:name="_Toc28889"/>
      <w:bookmarkStart w:id="6" w:name="_Toc206677014"/>
      <w:bookmarkStart w:id="7" w:name="_Toc209793671"/>
      <w:r w:rsidRPr="000F61D7">
        <w:rPr>
          <w:rFonts w:hint="eastAsia"/>
        </w:rPr>
        <w:t>背景</w:t>
      </w:r>
      <w:bookmarkEnd w:id="5"/>
      <w:bookmarkEnd w:id="6"/>
      <w:bookmarkEnd w:id="7"/>
    </w:p>
    <w:p w14:paraId="65294206" w14:textId="77777777" w:rsidR="00EA4071" w:rsidRDefault="00EA4071" w:rsidP="00EA4071">
      <w:pPr>
        <w:ind w:firstLine="480"/>
      </w:pPr>
      <w:r>
        <w:rPr>
          <w:rFonts w:hint="eastAsia"/>
        </w:rPr>
        <w:t>[</w:t>
      </w:r>
      <w:r>
        <w:rPr>
          <w:rFonts w:hint="eastAsia"/>
        </w:rPr>
        <w:t>对测试对象（构件、应用程序、系统等）及其目标进行简要说明。需要包括的信息有：主要的功能和性能、项目的简史。</w:t>
      </w:r>
      <w:r>
        <w:rPr>
          <w:rFonts w:hint="eastAsia"/>
        </w:rPr>
        <w:t>]</w:t>
      </w:r>
    </w:p>
    <w:p w14:paraId="7AD6C15C" w14:textId="1CCC3118" w:rsidR="00EA4071" w:rsidRDefault="00EA4071" w:rsidP="00EA4071">
      <w:pPr>
        <w:pStyle w:val="2"/>
      </w:pPr>
      <w:bookmarkStart w:id="8" w:name="_Toc23450"/>
      <w:bookmarkStart w:id="9" w:name="_Toc206677015"/>
      <w:bookmarkStart w:id="10" w:name="_Toc209793672"/>
      <w:r w:rsidRPr="00A6224C">
        <w:rPr>
          <w:rFonts w:hint="eastAsia"/>
        </w:rPr>
        <w:t>范围</w:t>
      </w:r>
      <w:bookmarkEnd w:id="8"/>
      <w:bookmarkEnd w:id="9"/>
      <w:bookmarkEnd w:id="10"/>
    </w:p>
    <w:tbl>
      <w:tblPr>
        <w:tblW w:w="4999"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3"/>
        <w:gridCol w:w="5767"/>
      </w:tblGrid>
      <w:tr w:rsidR="00E50A9C" w14:paraId="28D67B09" w14:textId="77777777" w:rsidTr="005F6D88">
        <w:trPr>
          <w:trHeight w:val="25"/>
        </w:trPr>
        <w:tc>
          <w:tcPr>
            <w:tcW w:w="1526" w:type="pct"/>
            <w:shd w:val="clear" w:color="auto" w:fill="BFBFBF"/>
            <w:vAlign w:val="center"/>
          </w:tcPr>
          <w:p w14:paraId="48A1AF7F" w14:textId="77777777" w:rsidR="00E50A9C" w:rsidRPr="00FE02E1" w:rsidRDefault="00E50A9C" w:rsidP="00E50A9C">
            <w:pPr>
              <w:pStyle w:val="af6"/>
            </w:pPr>
            <w:r w:rsidRPr="00FE02E1">
              <w:t>模块名称</w:t>
            </w:r>
          </w:p>
        </w:tc>
        <w:tc>
          <w:tcPr>
            <w:tcW w:w="3474" w:type="pct"/>
            <w:shd w:val="clear" w:color="auto" w:fill="BFBFBF"/>
            <w:vAlign w:val="center"/>
          </w:tcPr>
          <w:p w14:paraId="7DD67F16" w14:textId="77777777" w:rsidR="00E50A9C" w:rsidRPr="00FE02E1" w:rsidRDefault="00E50A9C" w:rsidP="00E50A9C">
            <w:pPr>
              <w:pStyle w:val="af6"/>
            </w:pPr>
            <w:r w:rsidRPr="00FE02E1">
              <w:t>功能名称</w:t>
            </w:r>
          </w:p>
        </w:tc>
      </w:tr>
      <w:tr w:rsidR="00E50A9C" w14:paraId="1ED26182" w14:textId="77777777" w:rsidTr="005F6D88">
        <w:trPr>
          <w:trHeight w:val="25"/>
        </w:trPr>
        <w:tc>
          <w:tcPr>
            <w:tcW w:w="1526" w:type="pct"/>
            <w:vMerge w:val="restart"/>
            <w:vAlign w:val="center"/>
          </w:tcPr>
          <w:p w14:paraId="473ACE7A" w14:textId="77777777" w:rsidR="00E50A9C" w:rsidRPr="00BB4899" w:rsidRDefault="00E50A9C" w:rsidP="00E50A9C">
            <w:pPr>
              <w:pStyle w:val="af7"/>
              <w:rPr>
                <w:rFonts w:hint="eastAsia"/>
              </w:rPr>
            </w:pPr>
          </w:p>
        </w:tc>
        <w:tc>
          <w:tcPr>
            <w:tcW w:w="3474" w:type="pct"/>
            <w:vAlign w:val="center"/>
          </w:tcPr>
          <w:p w14:paraId="360FFFBA" w14:textId="77777777" w:rsidR="00E50A9C" w:rsidRPr="00BB4899" w:rsidRDefault="00E50A9C" w:rsidP="00E50A9C">
            <w:pPr>
              <w:pStyle w:val="af7"/>
              <w:rPr>
                <w:rFonts w:hint="eastAsia"/>
              </w:rPr>
            </w:pPr>
          </w:p>
        </w:tc>
      </w:tr>
      <w:tr w:rsidR="00E50A9C" w14:paraId="3F4B5F70" w14:textId="77777777" w:rsidTr="005F6D88">
        <w:trPr>
          <w:trHeight w:val="25"/>
        </w:trPr>
        <w:tc>
          <w:tcPr>
            <w:tcW w:w="1526" w:type="pct"/>
            <w:vMerge/>
            <w:vAlign w:val="center"/>
          </w:tcPr>
          <w:p w14:paraId="07F37107" w14:textId="77777777" w:rsidR="00E50A9C" w:rsidRPr="00BB4899" w:rsidRDefault="00E50A9C" w:rsidP="00E50A9C">
            <w:pPr>
              <w:pStyle w:val="af7"/>
              <w:rPr>
                <w:rFonts w:hint="eastAsia"/>
              </w:rPr>
            </w:pPr>
          </w:p>
        </w:tc>
        <w:tc>
          <w:tcPr>
            <w:tcW w:w="3474" w:type="pct"/>
            <w:vAlign w:val="center"/>
          </w:tcPr>
          <w:p w14:paraId="2143C0E2" w14:textId="77777777" w:rsidR="00E50A9C" w:rsidRPr="00BB4899" w:rsidRDefault="00E50A9C" w:rsidP="00E50A9C">
            <w:pPr>
              <w:pStyle w:val="af7"/>
              <w:rPr>
                <w:rFonts w:hint="eastAsia"/>
              </w:rPr>
            </w:pPr>
          </w:p>
        </w:tc>
      </w:tr>
      <w:tr w:rsidR="00E50A9C" w14:paraId="79836900" w14:textId="77777777" w:rsidTr="005F6D88">
        <w:trPr>
          <w:trHeight w:val="25"/>
        </w:trPr>
        <w:tc>
          <w:tcPr>
            <w:tcW w:w="1526" w:type="pct"/>
            <w:vMerge/>
            <w:vAlign w:val="center"/>
          </w:tcPr>
          <w:p w14:paraId="49993483" w14:textId="77777777" w:rsidR="00E50A9C" w:rsidRPr="00BB4899" w:rsidRDefault="00E50A9C" w:rsidP="00E50A9C">
            <w:pPr>
              <w:pStyle w:val="af7"/>
              <w:rPr>
                <w:rFonts w:hint="eastAsia"/>
              </w:rPr>
            </w:pPr>
          </w:p>
        </w:tc>
        <w:tc>
          <w:tcPr>
            <w:tcW w:w="3474" w:type="pct"/>
            <w:vAlign w:val="center"/>
          </w:tcPr>
          <w:p w14:paraId="158063DA" w14:textId="77777777" w:rsidR="00E50A9C" w:rsidRPr="00BB4899" w:rsidRDefault="00E50A9C" w:rsidP="00E50A9C">
            <w:pPr>
              <w:pStyle w:val="af7"/>
              <w:rPr>
                <w:rFonts w:hint="eastAsia"/>
              </w:rPr>
            </w:pPr>
          </w:p>
        </w:tc>
      </w:tr>
    </w:tbl>
    <w:p w14:paraId="7656F1C1" w14:textId="77777777" w:rsidR="00EA4071" w:rsidRPr="00696028" w:rsidRDefault="00EA4071" w:rsidP="00EA4071">
      <w:pPr>
        <w:pStyle w:val="2"/>
      </w:pPr>
      <w:bookmarkStart w:id="11" w:name="_Toc20091"/>
      <w:bookmarkStart w:id="12" w:name="_Toc206677016"/>
      <w:bookmarkStart w:id="13" w:name="_Toc209793673"/>
      <w:r w:rsidRPr="00696028">
        <w:rPr>
          <w:rFonts w:hint="eastAsia"/>
        </w:rPr>
        <w:t>测试参考文档</w:t>
      </w:r>
      <w:bookmarkEnd w:id="11"/>
      <w:bookmarkEnd w:id="12"/>
      <w:bookmarkEnd w:id="13"/>
    </w:p>
    <w:p w14:paraId="008567B6" w14:textId="77777777" w:rsidR="00EA4071" w:rsidRDefault="00EA4071" w:rsidP="00EA4071">
      <w:pPr>
        <w:ind w:leftChars="100" w:left="240" w:firstLine="480"/>
        <w:rPr>
          <w:rFonts w:ascii="宋体" w:hAnsi="宋体" w:hint="eastAsia"/>
        </w:rPr>
      </w:pPr>
      <w:r>
        <w:rPr>
          <w:rFonts w:ascii="宋体" w:hAnsi="宋体" w:hint="eastAsia"/>
        </w:rPr>
        <w:t>下表列出了制定测试计划时所使用的文档，并标明了各文档的可用性：</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6"/>
        <w:gridCol w:w="1830"/>
        <w:gridCol w:w="1957"/>
        <w:gridCol w:w="1477"/>
        <w:gridCol w:w="932"/>
      </w:tblGrid>
      <w:tr w:rsidR="00EA4071" w:rsidRPr="004D2CB2" w14:paraId="11BD5152" w14:textId="77777777" w:rsidTr="00510B18">
        <w:trPr>
          <w:trHeight w:val="769"/>
        </w:trPr>
        <w:tc>
          <w:tcPr>
            <w:tcW w:w="2106" w:type="dxa"/>
            <w:tcBorders>
              <w:tl2br w:val="nil"/>
              <w:tr2bl w:val="nil"/>
            </w:tcBorders>
            <w:shd w:val="clear" w:color="auto" w:fill="E7E6E6"/>
          </w:tcPr>
          <w:p w14:paraId="18E8687E" w14:textId="77777777" w:rsidR="00EA4071" w:rsidRPr="004D2CB2" w:rsidRDefault="00EA4071" w:rsidP="004D2CB2">
            <w:pPr>
              <w:pStyle w:val="af6"/>
            </w:pPr>
            <w:r w:rsidRPr="004D2CB2">
              <w:t>文档</w:t>
            </w:r>
          </w:p>
          <w:p w14:paraId="26FD662B" w14:textId="77777777" w:rsidR="00EA4071" w:rsidRPr="004D2CB2" w:rsidRDefault="00EA4071" w:rsidP="004D2CB2">
            <w:pPr>
              <w:pStyle w:val="af6"/>
            </w:pPr>
            <w:r w:rsidRPr="004D2CB2">
              <w:t>（版本</w:t>
            </w:r>
            <w:r w:rsidRPr="004D2CB2">
              <w:t>/</w:t>
            </w:r>
            <w:r w:rsidRPr="004D2CB2">
              <w:t>日期）</w:t>
            </w:r>
          </w:p>
        </w:tc>
        <w:tc>
          <w:tcPr>
            <w:tcW w:w="1843" w:type="dxa"/>
            <w:tcBorders>
              <w:tl2br w:val="nil"/>
              <w:tr2bl w:val="nil"/>
            </w:tcBorders>
            <w:shd w:val="clear" w:color="auto" w:fill="E7E6E6"/>
          </w:tcPr>
          <w:p w14:paraId="62454E08" w14:textId="77777777" w:rsidR="00EA4071" w:rsidRPr="004D2CB2" w:rsidRDefault="00EA4071" w:rsidP="004D2CB2">
            <w:pPr>
              <w:pStyle w:val="af6"/>
            </w:pPr>
            <w:r w:rsidRPr="004D2CB2">
              <w:t>已创建或可用</w:t>
            </w:r>
          </w:p>
        </w:tc>
        <w:tc>
          <w:tcPr>
            <w:tcW w:w="1971" w:type="dxa"/>
            <w:tcBorders>
              <w:tl2br w:val="nil"/>
              <w:tr2bl w:val="nil"/>
            </w:tcBorders>
            <w:shd w:val="clear" w:color="auto" w:fill="E7E6E6"/>
          </w:tcPr>
          <w:p w14:paraId="17CF7944" w14:textId="77777777" w:rsidR="00EA4071" w:rsidRPr="004D2CB2" w:rsidRDefault="00EA4071" w:rsidP="004D2CB2">
            <w:pPr>
              <w:pStyle w:val="af6"/>
            </w:pPr>
            <w:r w:rsidRPr="004D2CB2">
              <w:t>已被接收或已经过复审</w:t>
            </w:r>
          </w:p>
        </w:tc>
        <w:tc>
          <w:tcPr>
            <w:tcW w:w="1486" w:type="dxa"/>
            <w:tcBorders>
              <w:tl2br w:val="nil"/>
              <w:tr2bl w:val="nil"/>
            </w:tcBorders>
            <w:shd w:val="clear" w:color="auto" w:fill="E7E6E6"/>
          </w:tcPr>
          <w:p w14:paraId="0D6BD429" w14:textId="77777777" w:rsidR="00EA4071" w:rsidRPr="004D2CB2" w:rsidRDefault="00EA4071" w:rsidP="004D2CB2">
            <w:pPr>
              <w:pStyle w:val="af6"/>
            </w:pPr>
            <w:r w:rsidRPr="004D2CB2">
              <w:t>作者或来源</w:t>
            </w:r>
          </w:p>
        </w:tc>
        <w:tc>
          <w:tcPr>
            <w:tcW w:w="937" w:type="dxa"/>
            <w:tcBorders>
              <w:tl2br w:val="nil"/>
              <w:tr2bl w:val="nil"/>
            </w:tcBorders>
            <w:shd w:val="clear" w:color="auto" w:fill="E7E6E6"/>
          </w:tcPr>
          <w:p w14:paraId="7CB6F40B" w14:textId="77777777" w:rsidR="00EA4071" w:rsidRPr="004D2CB2" w:rsidRDefault="00EA4071" w:rsidP="004D2CB2">
            <w:pPr>
              <w:pStyle w:val="af6"/>
            </w:pPr>
            <w:r w:rsidRPr="004D2CB2">
              <w:t>备注</w:t>
            </w:r>
          </w:p>
        </w:tc>
      </w:tr>
      <w:tr w:rsidR="00EA4071" w14:paraId="21978BB7" w14:textId="77777777" w:rsidTr="00510B18">
        <w:trPr>
          <w:trHeight w:val="501"/>
        </w:trPr>
        <w:tc>
          <w:tcPr>
            <w:tcW w:w="2106" w:type="dxa"/>
            <w:tcBorders>
              <w:tl2br w:val="nil"/>
              <w:tr2bl w:val="nil"/>
            </w:tcBorders>
          </w:tcPr>
          <w:p w14:paraId="26E56C11" w14:textId="77777777" w:rsidR="00EA4071" w:rsidRDefault="00EA4071" w:rsidP="004D2CB2">
            <w:pPr>
              <w:pStyle w:val="af7"/>
              <w:rPr>
                <w:rFonts w:hint="eastAsia"/>
              </w:rPr>
            </w:pPr>
            <w:r>
              <w:t>可行性分析报告</w:t>
            </w:r>
          </w:p>
        </w:tc>
        <w:tc>
          <w:tcPr>
            <w:tcW w:w="1843" w:type="dxa"/>
            <w:tcBorders>
              <w:tl2br w:val="nil"/>
              <w:tr2bl w:val="nil"/>
            </w:tcBorders>
          </w:tcPr>
          <w:p w14:paraId="4A6F8145"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32BF1DA4"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68E0F3CB" w14:textId="77777777" w:rsidR="00EA4071" w:rsidRDefault="00EA4071" w:rsidP="004D2CB2">
            <w:pPr>
              <w:pStyle w:val="af7"/>
              <w:rPr>
                <w:rFonts w:hint="eastAsia"/>
              </w:rPr>
            </w:pPr>
          </w:p>
        </w:tc>
        <w:tc>
          <w:tcPr>
            <w:tcW w:w="937" w:type="dxa"/>
            <w:tcBorders>
              <w:tl2br w:val="nil"/>
              <w:tr2bl w:val="nil"/>
            </w:tcBorders>
          </w:tcPr>
          <w:p w14:paraId="18F59D12" w14:textId="77777777" w:rsidR="00EA4071" w:rsidRDefault="00EA4071" w:rsidP="004D2CB2">
            <w:pPr>
              <w:pStyle w:val="af7"/>
              <w:rPr>
                <w:rFonts w:hint="eastAsia"/>
                <w:sz w:val="21"/>
                <w:szCs w:val="21"/>
              </w:rPr>
            </w:pPr>
          </w:p>
        </w:tc>
      </w:tr>
      <w:tr w:rsidR="00EA4071" w14:paraId="7EF55A88" w14:textId="77777777" w:rsidTr="00510B18">
        <w:tc>
          <w:tcPr>
            <w:tcW w:w="2106" w:type="dxa"/>
            <w:tcBorders>
              <w:tl2br w:val="nil"/>
              <w:tr2bl w:val="nil"/>
            </w:tcBorders>
          </w:tcPr>
          <w:p w14:paraId="4DD7AC98" w14:textId="77777777" w:rsidR="00EA4071" w:rsidRDefault="00EA4071" w:rsidP="004D2CB2">
            <w:pPr>
              <w:pStyle w:val="af7"/>
              <w:rPr>
                <w:rFonts w:hint="eastAsia"/>
              </w:rPr>
            </w:pPr>
            <w:r>
              <w:t>软件需求定义</w:t>
            </w:r>
          </w:p>
        </w:tc>
        <w:tc>
          <w:tcPr>
            <w:tcW w:w="1843" w:type="dxa"/>
            <w:tcBorders>
              <w:tl2br w:val="nil"/>
              <w:tr2bl w:val="nil"/>
            </w:tcBorders>
          </w:tcPr>
          <w:p w14:paraId="66051723"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6C558456"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27C2C34A" w14:textId="77777777" w:rsidR="00EA4071" w:rsidRDefault="00EA4071" w:rsidP="004D2CB2">
            <w:pPr>
              <w:pStyle w:val="af7"/>
              <w:rPr>
                <w:rFonts w:hint="eastAsia"/>
              </w:rPr>
            </w:pPr>
          </w:p>
        </w:tc>
        <w:tc>
          <w:tcPr>
            <w:tcW w:w="937" w:type="dxa"/>
            <w:tcBorders>
              <w:tl2br w:val="nil"/>
              <w:tr2bl w:val="nil"/>
            </w:tcBorders>
          </w:tcPr>
          <w:p w14:paraId="75CAC505" w14:textId="77777777" w:rsidR="00EA4071" w:rsidRDefault="00EA4071" w:rsidP="004D2CB2">
            <w:pPr>
              <w:pStyle w:val="af7"/>
              <w:rPr>
                <w:rFonts w:hint="eastAsia"/>
                <w:sz w:val="21"/>
                <w:szCs w:val="21"/>
              </w:rPr>
            </w:pPr>
          </w:p>
        </w:tc>
      </w:tr>
      <w:tr w:rsidR="00EA4071" w14:paraId="312D5428" w14:textId="77777777" w:rsidTr="00510B18">
        <w:tc>
          <w:tcPr>
            <w:tcW w:w="2106" w:type="dxa"/>
            <w:tcBorders>
              <w:tl2br w:val="nil"/>
              <w:tr2bl w:val="nil"/>
            </w:tcBorders>
          </w:tcPr>
          <w:p w14:paraId="259F0E37" w14:textId="77777777" w:rsidR="00EA4071" w:rsidRDefault="00EA4071" w:rsidP="004D2CB2">
            <w:pPr>
              <w:pStyle w:val="af7"/>
              <w:rPr>
                <w:rFonts w:hint="eastAsia"/>
              </w:rPr>
            </w:pPr>
            <w:r>
              <w:t>软件系统分析</w:t>
            </w:r>
          </w:p>
          <w:p w14:paraId="61F122BA" w14:textId="77777777" w:rsidR="00EA4071" w:rsidRDefault="00EA4071" w:rsidP="004D2CB2">
            <w:pPr>
              <w:pStyle w:val="af7"/>
              <w:rPr>
                <w:rFonts w:hint="eastAsia"/>
              </w:rPr>
            </w:pPr>
            <w:r>
              <w:t>（</w:t>
            </w:r>
            <w:r>
              <w:t>STD,DFD,CFD,DD</w:t>
            </w:r>
            <w:r>
              <w:t>）</w:t>
            </w:r>
          </w:p>
        </w:tc>
        <w:tc>
          <w:tcPr>
            <w:tcW w:w="1843" w:type="dxa"/>
            <w:tcBorders>
              <w:tl2br w:val="nil"/>
              <w:tr2bl w:val="nil"/>
            </w:tcBorders>
          </w:tcPr>
          <w:p w14:paraId="7ACE3619"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53FE58F0"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5FA6D2C4" w14:textId="77777777" w:rsidR="00EA4071" w:rsidRDefault="00EA4071" w:rsidP="004D2CB2">
            <w:pPr>
              <w:pStyle w:val="af7"/>
              <w:rPr>
                <w:rFonts w:hint="eastAsia"/>
              </w:rPr>
            </w:pPr>
          </w:p>
        </w:tc>
        <w:tc>
          <w:tcPr>
            <w:tcW w:w="937" w:type="dxa"/>
            <w:tcBorders>
              <w:tl2br w:val="nil"/>
              <w:tr2bl w:val="nil"/>
            </w:tcBorders>
          </w:tcPr>
          <w:p w14:paraId="1DF09268" w14:textId="77777777" w:rsidR="00EA4071" w:rsidRDefault="00EA4071" w:rsidP="004D2CB2">
            <w:pPr>
              <w:pStyle w:val="af7"/>
              <w:rPr>
                <w:rFonts w:hint="eastAsia"/>
                <w:sz w:val="21"/>
                <w:szCs w:val="21"/>
              </w:rPr>
            </w:pPr>
          </w:p>
        </w:tc>
      </w:tr>
      <w:tr w:rsidR="00EA4071" w14:paraId="6B28CB8B" w14:textId="77777777" w:rsidTr="00510B18">
        <w:tc>
          <w:tcPr>
            <w:tcW w:w="2106" w:type="dxa"/>
            <w:tcBorders>
              <w:tl2br w:val="nil"/>
              <w:tr2bl w:val="nil"/>
            </w:tcBorders>
          </w:tcPr>
          <w:p w14:paraId="33025B19" w14:textId="77777777" w:rsidR="00EA4071" w:rsidRDefault="00EA4071" w:rsidP="004D2CB2">
            <w:pPr>
              <w:pStyle w:val="af7"/>
              <w:rPr>
                <w:rFonts w:hint="eastAsia"/>
              </w:rPr>
            </w:pPr>
            <w:r>
              <w:t>软件概要设计</w:t>
            </w:r>
          </w:p>
        </w:tc>
        <w:tc>
          <w:tcPr>
            <w:tcW w:w="1843" w:type="dxa"/>
            <w:tcBorders>
              <w:tl2br w:val="nil"/>
              <w:tr2bl w:val="nil"/>
            </w:tcBorders>
          </w:tcPr>
          <w:p w14:paraId="7C6D9C61"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14152E53"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0B9EEE03" w14:textId="77777777" w:rsidR="00EA4071" w:rsidRDefault="00EA4071" w:rsidP="004D2CB2">
            <w:pPr>
              <w:pStyle w:val="af7"/>
              <w:rPr>
                <w:rFonts w:hint="eastAsia"/>
              </w:rPr>
            </w:pPr>
          </w:p>
        </w:tc>
        <w:tc>
          <w:tcPr>
            <w:tcW w:w="937" w:type="dxa"/>
            <w:tcBorders>
              <w:tl2br w:val="nil"/>
              <w:tr2bl w:val="nil"/>
            </w:tcBorders>
          </w:tcPr>
          <w:p w14:paraId="6B1DA3FB" w14:textId="77777777" w:rsidR="00EA4071" w:rsidRDefault="00EA4071" w:rsidP="004D2CB2">
            <w:pPr>
              <w:pStyle w:val="af7"/>
              <w:rPr>
                <w:rFonts w:hint="eastAsia"/>
                <w:sz w:val="21"/>
                <w:szCs w:val="21"/>
              </w:rPr>
            </w:pPr>
          </w:p>
        </w:tc>
      </w:tr>
      <w:tr w:rsidR="00EA4071" w14:paraId="1E489DE9" w14:textId="77777777" w:rsidTr="00510B18">
        <w:tc>
          <w:tcPr>
            <w:tcW w:w="2106" w:type="dxa"/>
            <w:tcBorders>
              <w:tl2br w:val="nil"/>
              <w:tr2bl w:val="nil"/>
            </w:tcBorders>
          </w:tcPr>
          <w:p w14:paraId="17157AFA" w14:textId="77777777" w:rsidR="00EA4071" w:rsidRDefault="00EA4071" w:rsidP="004D2CB2">
            <w:pPr>
              <w:pStyle w:val="af7"/>
              <w:rPr>
                <w:rFonts w:hint="eastAsia"/>
              </w:rPr>
            </w:pPr>
            <w:r>
              <w:t>软件详细设计</w:t>
            </w:r>
          </w:p>
        </w:tc>
        <w:tc>
          <w:tcPr>
            <w:tcW w:w="1843" w:type="dxa"/>
            <w:tcBorders>
              <w:tl2br w:val="nil"/>
              <w:tr2bl w:val="nil"/>
            </w:tcBorders>
          </w:tcPr>
          <w:p w14:paraId="2E1B7674"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6E9C0B5E"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736CFD12" w14:textId="77777777" w:rsidR="00EA4071" w:rsidRDefault="00EA4071" w:rsidP="004D2CB2">
            <w:pPr>
              <w:pStyle w:val="af7"/>
              <w:rPr>
                <w:rFonts w:hint="eastAsia"/>
              </w:rPr>
            </w:pPr>
          </w:p>
        </w:tc>
        <w:tc>
          <w:tcPr>
            <w:tcW w:w="937" w:type="dxa"/>
            <w:tcBorders>
              <w:tl2br w:val="nil"/>
              <w:tr2bl w:val="nil"/>
            </w:tcBorders>
          </w:tcPr>
          <w:p w14:paraId="37359958" w14:textId="77777777" w:rsidR="00EA4071" w:rsidRDefault="00EA4071" w:rsidP="004D2CB2">
            <w:pPr>
              <w:pStyle w:val="af7"/>
              <w:rPr>
                <w:rFonts w:hint="eastAsia"/>
                <w:sz w:val="21"/>
                <w:szCs w:val="21"/>
              </w:rPr>
            </w:pPr>
          </w:p>
        </w:tc>
      </w:tr>
      <w:tr w:rsidR="00EA4071" w14:paraId="5284B8C2" w14:textId="77777777" w:rsidTr="00510B18">
        <w:tc>
          <w:tcPr>
            <w:tcW w:w="2106" w:type="dxa"/>
            <w:tcBorders>
              <w:tl2br w:val="nil"/>
              <w:tr2bl w:val="nil"/>
            </w:tcBorders>
          </w:tcPr>
          <w:p w14:paraId="62DEBE6C" w14:textId="77777777" w:rsidR="00EA4071" w:rsidRDefault="00EA4071" w:rsidP="004D2CB2">
            <w:pPr>
              <w:pStyle w:val="af7"/>
              <w:rPr>
                <w:rFonts w:hint="eastAsia"/>
              </w:rPr>
            </w:pPr>
            <w:r>
              <w:t>软件测试需求</w:t>
            </w:r>
          </w:p>
        </w:tc>
        <w:tc>
          <w:tcPr>
            <w:tcW w:w="1843" w:type="dxa"/>
            <w:tcBorders>
              <w:tl2br w:val="nil"/>
              <w:tr2bl w:val="nil"/>
            </w:tcBorders>
          </w:tcPr>
          <w:p w14:paraId="163C19B7"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1AB34B36"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6B592643" w14:textId="77777777" w:rsidR="00EA4071" w:rsidRDefault="00EA4071" w:rsidP="004D2CB2">
            <w:pPr>
              <w:pStyle w:val="af7"/>
              <w:rPr>
                <w:rFonts w:hint="eastAsia"/>
              </w:rPr>
            </w:pPr>
          </w:p>
        </w:tc>
        <w:tc>
          <w:tcPr>
            <w:tcW w:w="937" w:type="dxa"/>
            <w:tcBorders>
              <w:tl2br w:val="nil"/>
              <w:tr2bl w:val="nil"/>
            </w:tcBorders>
          </w:tcPr>
          <w:p w14:paraId="561DDBC3" w14:textId="77777777" w:rsidR="00EA4071" w:rsidRDefault="00EA4071" w:rsidP="004D2CB2">
            <w:pPr>
              <w:pStyle w:val="af7"/>
              <w:rPr>
                <w:rFonts w:hint="eastAsia"/>
                <w:sz w:val="21"/>
                <w:szCs w:val="21"/>
              </w:rPr>
            </w:pPr>
          </w:p>
        </w:tc>
      </w:tr>
      <w:tr w:rsidR="00EA4071" w14:paraId="3A8441AF" w14:textId="77777777" w:rsidTr="00510B18">
        <w:tc>
          <w:tcPr>
            <w:tcW w:w="2106" w:type="dxa"/>
            <w:tcBorders>
              <w:tl2br w:val="nil"/>
              <w:tr2bl w:val="nil"/>
            </w:tcBorders>
          </w:tcPr>
          <w:p w14:paraId="48B0BA0D" w14:textId="77777777" w:rsidR="00EA4071" w:rsidRDefault="00EA4071" w:rsidP="004D2CB2">
            <w:pPr>
              <w:pStyle w:val="af7"/>
              <w:rPr>
                <w:rFonts w:hint="eastAsia"/>
              </w:rPr>
            </w:pPr>
            <w:r>
              <w:t>模块开发手册</w:t>
            </w:r>
          </w:p>
        </w:tc>
        <w:tc>
          <w:tcPr>
            <w:tcW w:w="1843" w:type="dxa"/>
            <w:tcBorders>
              <w:tl2br w:val="nil"/>
              <w:tr2bl w:val="nil"/>
            </w:tcBorders>
          </w:tcPr>
          <w:p w14:paraId="3EDE5AD1"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734ED273"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31EC6D68" w14:textId="77777777" w:rsidR="00EA4071" w:rsidRDefault="00EA4071" w:rsidP="004D2CB2">
            <w:pPr>
              <w:pStyle w:val="af7"/>
              <w:rPr>
                <w:rFonts w:hint="eastAsia"/>
              </w:rPr>
            </w:pPr>
          </w:p>
        </w:tc>
        <w:tc>
          <w:tcPr>
            <w:tcW w:w="937" w:type="dxa"/>
            <w:tcBorders>
              <w:tl2br w:val="nil"/>
              <w:tr2bl w:val="nil"/>
            </w:tcBorders>
          </w:tcPr>
          <w:p w14:paraId="562DEA59" w14:textId="77777777" w:rsidR="00EA4071" w:rsidRDefault="00EA4071" w:rsidP="004D2CB2">
            <w:pPr>
              <w:pStyle w:val="af7"/>
              <w:rPr>
                <w:rFonts w:hint="eastAsia"/>
                <w:sz w:val="21"/>
                <w:szCs w:val="21"/>
              </w:rPr>
            </w:pPr>
          </w:p>
        </w:tc>
      </w:tr>
      <w:tr w:rsidR="00EA4071" w14:paraId="72230E96" w14:textId="77777777" w:rsidTr="00510B18">
        <w:tc>
          <w:tcPr>
            <w:tcW w:w="2106" w:type="dxa"/>
            <w:tcBorders>
              <w:tl2br w:val="nil"/>
              <w:tr2bl w:val="nil"/>
            </w:tcBorders>
          </w:tcPr>
          <w:p w14:paraId="7ED898E2" w14:textId="77777777" w:rsidR="00EA4071" w:rsidRDefault="00EA4071" w:rsidP="004D2CB2">
            <w:pPr>
              <w:pStyle w:val="af7"/>
              <w:rPr>
                <w:rFonts w:hint="eastAsia"/>
              </w:rPr>
            </w:pPr>
            <w:r>
              <w:t>测试时间表及人员安排</w:t>
            </w:r>
          </w:p>
        </w:tc>
        <w:tc>
          <w:tcPr>
            <w:tcW w:w="1843" w:type="dxa"/>
            <w:tcBorders>
              <w:tl2br w:val="nil"/>
              <w:tr2bl w:val="nil"/>
            </w:tcBorders>
          </w:tcPr>
          <w:p w14:paraId="566E0CC9" w14:textId="77777777" w:rsidR="00EA4071" w:rsidRDefault="00EA4071" w:rsidP="004D2CB2">
            <w:pPr>
              <w:pStyle w:val="af7"/>
              <w:rPr>
                <w:rFonts w:hint="eastAsia"/>
              </w:rPr>
            </w:pPr>
            <w:r>
              <w:t>是</w:t>
            </w:r>
            <w:r>
              <w:t>□</w:t>
            </w:r>
            <w:r>
              <w:t xml:space="preserve">　否</w:t>
            </w:r>
            <w:r>
              <w:t>□</w:t>
            </w:r>
          </w:p>
        </w:tc>
        <w:tc>
          <w:tcPr>
            <w:tcW w:w="1971" w:type="dxa"/>
            <w:tcBorders>
              <w:tl2br w:val="nil"/>
              <w:tr2bl w:val="nil"/>
            </w:tcBorders>
          </w:tcPr>
          <w:p w14:paraId="56ED706E" w14:textId="77777777" w:rsidR="00EA4071" w:rsidRDefault="00EA4071" w:rsidP="004D2CB2">
            <w:pPr>
              <w:pStyle w:val="af7"/>
              <w:rPr>
                <w:rFonts w:hint="eastAsia"/>
              </w:rPr>
            </w:pPr>
            <w:r>
              <w:t>是</w:t>
            </w:r>
            <w:r>
              <w:t>□</w:t>
            </w:r>
            <w:r>
              <w:t xml:space="preserve">　否</w:t>
            </w:r>
            <w:r>
              <w:t>□</w:t>
            </w:r>
          </w:p>
        </w:tc>
        <w:tc>
          <w:tcPr>
            <w:tcW w:w="1486" w:type="dxa"/>
            <w:tcBorders>
              <w:tl2br w:val="nil"/>
              <w:tr2bl w:val="nil"/>
            </w:tcBorders>
          </w:tcPr>
          <w:p w14:paraId="6DFF1E00" w14:textId="77777777" w:rsidR="00EA4071" w:rsidRDefault="00EA4071" w:rsidP="004D2CB2">
            <w:pPr>
              <w:pStyle w:val="af7"/>
              <w:rPr>
                <w:rFonts w:hint="eastAsia"/>
              </w:rPr>
            </w:pPr>
          </w:p>
        </w:tc>
        <w:tc>
          <w:tcPr>
            <w:tcW w:w="937" w:type="dxa"/>
            <w:tcBorders>
              <w:tl2br w:val="nil"/>
              <w:tr2bl w:val="nil"/>
            </w:tcBorders>
          </w:tcPr>
          <w:p w14:paraId="6F2ED15F" w14:textId="77777777" w:rsidR="00EA4071" w:rsidRDefault="00EA4071" w:rsidP="004D2CB2">
            <w:pPr>
              <w:pStyle w:val="af7"/>
              <w:rPr>
                <w:rFonts w:hint="eastAsia"/>
                <w:sz w:val="21"/>
                <w:szCs w:val="21"/>
              </w:rPr>
            </w:pPr>
          </w:p>
        </w:tc>
      </w:tr>
    </w:tbl>
    <w:p w14:paraId="45F3920B" w14:textId="77777777" w:rsidR="00EA4071" w:rsidRDefault="00EA4071" w:rsidP="00EA4071">
      <w:pPr>
        <w:ind w:firstLine="420"/>
        <w:rPr>
          <w:sz w:val="21"/>
          <w:szCs w:val="21"/>
        </w:rPr>
      </w:pPr>
      <w:bookmarkStart w:id="14" w:name="_Toc28968"/>
      <w:r>
        <w:rPr>
          <w:rFonts w:hint="eastAsia"/>
          <w:sz w:val="21"/>
          <w:szCs w:val="21"/>
        </w:rPr>
        <w:lastRenderedPageBreak/>
        <w:t>注：根据具体业务场景的需要，对该部分内容进行删减。</w:t>
      </w:r>
      <w:bookmarkEnd w:id="14"/>
    </w:p>
    <w:p w14:paraId="2C368C16" w14:textId="77777777" w:rsidR="00EA4071" w:rsidRDefault="00EA4071" w:rsidP="00EA4071">
      <w:pPr>
        <w:pStyle w:val="2"/>
      </w:pPr>
      <w:bookmarkStart w:id="15" w:name="_Toc24215"/>
      <w:bookmarkStart w:id="16" w:name="_Toc206677017"/>
      <w:bookmarkStart w:id="17" w:name="_Toc209793674"/>
      <w:r>
        <w:rPr>
          <w:rFonts w:hint="eastAsia"/>
        </w:rPr>
        <w:t>测试提交文档</w:t>
      </w:r>
      <w:bookmarkEnd w:id="15"/>
      <w:bookmarkEnd w:id="16"/>
      <w:bookmarkEnd w:id="17"/>
    </w:p>
    <w:tbl>
      <w:tblPr>
        <w:tblW w:w="7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51"/>
        <w:gridCol w:w="1075"/>
        <w:gridCol w:w="3960"/>
      </w:tblGrid>
      <w:tr w:rsidR="00EA4071" w14:paraId="26E92D7B" w14:textId="77777777" w:rsidTr="00510B18">
        <w:trPr>
          <w:jc w:val="center"/>
        </w:trPr>
        <w:tc>
          <w:tcPr>
            <w:tcW w:w="2851" w:type="dxa"/>
            <w:tcBorders>
              <w:tl2br w:val="nil"/>
              <w:tr2bl w:val="nil"/>
            </w:tcBorders>
            <w:shd w:val="clear" w:color="auto" w:fill="E7E6E6"/>
            <w:tcMar>
              <w:top w:w="0" w:type="dxa"/>
              <w:left w:w="108" w:type="dxa"/>
              <w:bottom w:w="0" w:type="dxa"/>
              <w:right w:w="108" w:type="dxa"/>
            </w:tcMar>
            <w:vAlign w:val="center"/>
          </w:tcPr>
          <w:p w14:paraId="43A8E489" w14:textId="77777777" w:rsidR="00EA4071" w:rsidRDefault="00EA4071" w:rsidP="001F0026">
            <w:pPr>
              <w:pStyle w:val="af6"/>
            </w:pPr>
            <w:r>
              <w:t>文档说明</w:t>
            </w:r>
          </w:p>
        </w:tc>
        <w:tc>
          <w:tcPr>
            <w:tcW w:w="1075" w:type="dxa"/>
            <w:tcBorders>
              <w:tl2br w:val="nil"/>
              <w:tr2bl w:val="nil"/>
            </w:tcBorders>
            <w:shd w:val="clear" w:color="auto" w:fill="E7E6E6"/>
            <w:tcMar>
              <w:top w:w="0" w:type="dxa"/>
              <w:left w:w="108" w:type="dxa"/>
              <w:bottom w:w="0" w:type="dxa"/>
              <w:right w:w="108" w:type="dxa"/>
            </w:tcMar>
            <w:vAlign w:val="center"/>
          </w:tcPr>
          <w:p w14:paraId="41542C9E" w14:textId="77777777" w:rsidR="00EA4071" w:rsidRDefault="00EA4071" w:rsidP="001F0026">
            <w:pPr>
              <w:pStyle w:val="af6"/>
            </w:pPr>
            <w:r>
              <w:t>作者</w:t>
            </w:r>
          </w:p>
        </w:tc>
        <w:tc>
          <w:tcPr>
            <w:tcW w:w="3960" w:type="dxa"/>
            <w:tcBorders>
              <w:tl2br w:val="nil"/>
              <w:tr2bl w:val="nil"/>
            </w:tcBorders>
            <w:shd w:val="clear" w:color="auto" w:fill="E7E6E6"/>
            <w:tcMar>
              <w:top w:w="0" w:type="dxa"/>
              <w:left w:w="108" w:type="dxa"/>
              <w:bottom w:w="0" w:type="dxa"/>
              <w:right w:w="108" w:type="dxa"/>
            </w:tcMar>
          </w:tcPr>
          <w:p w14:paraId="554082DD" w14:textId="39845A5B" w:rsidR="00EA4071" w:rsidRDefault="00EA4071" w:rsidP="001F0026">
            <w:pPr>
              <w:pStyle w:val="af6"/>
            </w:pPr>
            <w:r>
              <w:t>文档位置</w:t>
            </w:r>
          </w:p>
        </w:tc>
      </w:tr>
      <w:tr w:rsidR="00EA4071" w14:paraId="70ECF1F1" w14:textId="77777777" w:rsidTr="00510B18">
        <w:trPr>
          <w:jc w:val="center"/>
        </w:trPr>
        <w:tc>
          <w:tcPr>
            <w:tcW w:w="2851" w:type="dxa"/>
            <w:tcBorders>
              <w:tl2br w:val="nil"/>
              <w:tr2bl w:val="nil"/>
            </w:tcBorders>
            <w:shd w:val="clear" w:color="auto" w:fill="E7E6E6"/>
            <w:tcMar>
              <w:top w:w="0" w:type="dxa"/>
              <w:left w:w="108" w:type="dxa"/>
              <w:bottom w:w="0" w:type="dxa"/>
              <w:right w:w="108" w:type="dxa"/>
            </w:tcMar>
            <w:vAlign w:val="center"/>
          </w:tcPr>
          <w:p w14:paraId="5A828F50" w14:textId="77777777" w:rsidR="00EA4071" w:rsidRDefault="00EA4071" w:rsidP="00BE38F8">
            <w:pPr>
              <w:pStyle w:val="af7"/>
              <w:rPr>
                <w:rFonts w:hint="eastAsia"/>
              </w:rPr>
            </w:pPr>
            <w:r>
              <w:t>《测试计划》</w:t>
            </w:r>
          </w:p>
        </w:tc>
        <w:tc>
          <w:tcPr>
            <w:tcW w:w="1075" w:type="dxa"/>
            <w:tcBorders>
              <w:tl2br w:val="nil"/>
              <w:tr2bl w:val="nil"/>
            </w:tcBorders>
            <w:tcMar>
              <w:top w:w="0" w:type="dxa"/>
              <w:left w:w="108" w:type="dxa"/>
              <w:bottom w:w="0" w:type="dxa"/>
              <w:right w:w="108" w:type="dxa"/>
            </w:tcMar>
          </w:tcPr>
          <w:p w14:paraId="5DC0E2C7" w14:textId="77777777" w:rsidR="00EA4071" w:rsidRDefault="00EA4071" w:rsidP="00BE38F8">
            <w:pPr>
              <w:pStyle w:val="af7"/>
              <w:rPr>
                <w:rFonts w:hint="eastAsia"/>
                <w:sz w:val="18"/>
                <w:szCs w:val="18"/>
              </w:rPr>
            </w:pPr>
          </w:p>
        </w:tc>
        <w:tc>
          <w:tcPr>
            <w:tcW w:w="3960" w:type="dxa"/>
            <w:tcBorders>
              <w:tl2br w:val="nil"/>
              <w:tr2bl w:val="nil"/>
            </w:tcBorders>
            <w:tcMar>
              <w:top w:w="0" w:type="dxa"/>
              <w:left w:w="108" w:type="dxa"/>
              <w:bottom w:w="0" w:type="dxa"/>
              <w:right w:w="108" w:type="dxa"/>
            </w:tcMar>
          </w:tcPr>
          <w:p w14:paraId="4BC8C9A7" w14:textId="77777777" w:rsidR="00EA4071" w:rsidRDefault="00EA4071" w:rsidP="00BE38F8">
            <w:pPr>
              <w:pStyle w:val="af7"/>
              <w:rPr>
                <w:rFonts w:hint="eastAsia"/>
                <w:sz w:val="18"/>
                <w:szCs w:val="18"/>
              </w:rPr>
            </w:pPr>
          </w:p>
        </w:tc>
      </w:tr>
      <w:tr w:rsidR="00EA4071" w14:paraId="0F9EA316" w14:textId="77777777" w:rsidTr="00510B18">
        <w:trPr>
          <w:jc w:val="center"/>
        </w:trPr>
        <w:tc>
          <w:tcPr>
            <w:tcW w:w="2851" w:type="dxa"/>
            <w:tcBorders>
              <w:tl2br w:val="nil"/>
              <w:tr2bl w:val="nil"/>
            </w:tcBorders>
            <w:shd w:val="clear" w:color="auto" w:fill="E7E6E6"/>
            <w:tcMar>
              <w:top w:w="0" w:type="dxa"/>
              <w:left w:w="108" w:type="dxa"/>
              <w:bottom w:w="0" w:type="dxa"/>
              <w:right w:w="108" w:type="dxa"/>
            </w:tcMar>
            <w:vAlign w:val="center"/>
          </w:tcPr>
          <w:p w14:paraId="4D0AA86E" w14:textId="77777777" w:rsidR="00EA4071" w:rsidRDefault="00EA4071" w:rsidP="00BE38F8">
            <w:pPr>
              <w:pStyle w:val="af7"/>
              <w:rPr>
                <w:rFonts w:hint="eastAsia"/>
              </w:rPr>
            </w:pPr>
            <w:r>
              <w:t>《测试用例》</w:t>
            </w:r>
          </w:p>
        </w:tc>
        <w:tc>
          <w:tcPr>
            <w:tcW w:w="1075" w:type="dxa"/>
            <w:tcBorders>
              <w:tl2br w:val="nil"/>
              <w:tr2bl w:val="nil"/>
            </w:tcBorders>
            <w:tcMar>
              <w:top w:w="0" w:type="dxa"/>
              <w:left w:w="108" w:type="dxa"/>
              <w:bottom w:w="0" w:type="dxa"/>
              <w:right w:w="108" w:type="dxa"/>
            </w:tcMar>
          </w:tcPr>
          <w:p w14:paraId="2CEC63CC" w14:textId="77777777" w:rsidR="00EA4071" w:rsidRDefault="00EA4071" w:rsidP="00BE38F8">
            <w:pPr>
              <w:pStyle w:val="af7"/>
              <w:rPr>
                <w:rFonts w:hint="eastAsia"/>
                <w:sz w:val="18"/>
                <w:szCs w:val="18"/>
              </w:rPr>
            </w:pPr>
          </w:p>
        </w:tc>
        <w:tc>
          <w:tcPr>
            <w:tcW w:w="3960" w:type="dxa"/>
            <w:tcBorders>
              <w:tl2br w:val="nil"/>
              <w:tr2bl w:val="nil"/>
            </w:tcBorders>
            <w:tcMar>
              <w:top w:w="0" w:type="dxa"/>
              <w:left w:w="108" w:type="dxa"/>
              <w:bottom w:w="0" w:type="dxa"/>
              <w:right w:w="108" w:type="dxa"/>
            </w:tcMar>
          </w:tcPr>
          <w:p w14:paraId="03BD48CD" w14:textId="77777777" w:rsidR="00EA4071" w:rsidRDefault="00EA4071" w:rsidP="00BE38F8">
            <w:pPr>
              <w:pStyle w:val="af7"/>
              <w:rPr>
                <w:rFonts w:hint="eastAsia"/>
                <w:sz w:val="18"/>
                <w:szCs w:val="18"/>
              </w:rPr>
            </w:pPr>
          </w:p>
        </w:tc>
      </w:tr>
      <w:tr w:rsidR="00EA4071" w14:paraId="291BCDA0" w14:textId="77777777" w:rsidTr="00510B18">
        <w:trPr>
          <w:jc w:val="center"/>
        </w:trPr>
        <w:tc>
          <w:tcPr>
            <w:tcW w:w="2851" w:type="dxa"/>
            <w:tcBorders>
              <w:tl2br w:val="nil"/>
              <w:tr2bl w:val="nil"/>
            </w:tcBorders>
            <w:shd w:val="clear" w:color="auto" w:fill="E7E6E6"/>
            <w:tcMar>
              <w:top w:w="0" w:type="dxa"/>
              <w:left w:w="108" w:type="dxa"/>
              <w:bottom w:w="0" w:type="dxa"/>
              <w:right w:w="108" w:type="dxa"/>
            </w:tcMar>
            <w:vAlign w:val="center"/>
          </w:tcPr>
          <w:p w14:paraId="53E348D3" w14:textId="77777777" w:rsidR="00EA4071" w:rsidRDefault="00EA4071" w:rsidP="00BE38F8">
            <w:pPr>
              <w:pStyle w:val="af7"/>
              <w:rPr>
                <w:rFonts w:hint="eastAsia"/>
              </w:rPr>
            </w:pPr>
            <w:r>
              <w:t>《测试报告》</w:t>
            </w:r>
          </w:p>
        </w:tc>
        <w:tc>
          <w:tcPr>
            <w:tcW w:w="1075" w:type="dxa"/>
            <w:tcBorders>
              <w:tl2br w:val="nil"/>
              <w:tr2bl w:val="nil"/>
            </w:tcBorders>
            <w:tcMar>
              <w:top w:w="0" w:type="dxa"/>
              <w:left w:w="108" w:type="dxa"/>
              <w:bottom w:w="0" w:type="dxa"/>
              <w:right w:w="108" w:type="dxa"/>
            </w:tcMar>
          </w:tcPr>
          <w:p w14:paraId="516DAB94" w14:textId="77777777" w:rsidR="00EA4071" w:rsidRDefault="00EA4071" w:rsidP="00BE38F8">
            <w:pPr>
              <w:pStyle w:val="af7"/>
              <w:rPr>
                <w:rFonts w:hint="eastAsia"/>
                <w:sz w:val="18"/>
                <w:szCs w:val="18"/>
              </w:rPr>
            </w:pPr>
          </w:p>
        </w:tc>
        <w:tc>
          <w:tcPr>
            <w:tcW w:w="3960" w:type="dxa"/>
            <w:tcBorders>
              <w:tl2br w:val="nil"/>
              <w:tr2bl w:val="nil"/>
            </w:tcBorders>
            <w:tcMar>
              <w:top w:w="0" w:type="dxa"/>
              <w:left w:w="108" w:type="dxa"/>
              <w:bottom w:w="0" w:type="dxa"/>
              <w:right w:w="108" w:type="dxa"/>
            </w:tcMar>
          </w:tcPr>
          <w:p w14:paraId="775C404D" w14:textId="77777777" w:rsidR="00EA4071" w:rsidRDefault="00EA4071" w:rsidP="00BE38F8">
            <w:pPr>
              <w:pStyle w:val="af7"/>
              <w:rPr>
                <w:rFonts w:hint="eastAsia"/>
                <w:sz w:val="18"/>
                <w:szCs w:val="18"/>
              </w:rPr>
            </w:pPr>
          </w:p>
        </w:tc>
      </w:tr>
    </w:tbl>
    <w:p w14:paraId="239FFFF6" w14:textId="77777777" w:rsidR="00EA4071" w:rsidRDefault="00EA4071" w:rsidP="00EA4071">
      <w:pPr>
        <w:pStyle w:val="af7"/>
        <w:ind w:firstLine="480"/>
        <w:rPr>
          <w:rFonts w:hint="eastAsia"/>
        </w:rPr>
      </w:pPr>
    </w:p>
    <w:p w14:paraId="4C2B3B69" w14:textId="77777777" w:rsidR="00EA4071" w:rsidRDefault="00EA4071" w:rsidP="00EA4071">
      <w:pPr>
        <w:pStyle w:val="1"/>
        <w:rPr>
          <w:rFonts w:hint="eastAsia"/>
        </w:rPr>
      </w:pPr>
      <w:bookmarkStart w:id="18" w:name="_Toc21149"/>
      <w:bookmarkStart w:id="19" w:name="_Toc206677018"/>
      <w:bookmarkStart w:id="20" w:name="_Toc209793675"/>
      <w:r>
        <w:rPr>
          <w:rFonts w:hint="eastAsia"/>
        </w:rPr>
        <w:lastRenderedPageBreak/>
        <w:t>测试</w:t>
      </w:r>
      <w:bookmarkEnd w:id="18"/>
      <w:r>
        <w:rPr>
          <w:rFonts w:hint="eastAsia"/>
        </w:rPr>
        <w:t>进度</w:t>
      </w:r>
      <w:bookmarkEnd w:id="19"/>
      <w:bookmarkEnd w:id="20"/>
    </w:p>
    <w:p w14:paraId="31930A14" w14:textId="77777777" w:rsidR="00EA4071" w:rsidRDefault="00EA4071" w:rsidP="00EA4071">
      <w:pPr>
        <w:pStyle w:val="2"/>
      </w:pPr>
      <w:bookmarkStart w:id="21" w:name="_Toc206677019"/>
      <w:bookmarkStart w:id="22" w:name="_Toc209793676"/>
      <w:r>
        <w:rPr>
          <w:rFonts w:hint="eastAsia"/>
        </w:rPr>
        <w:t>整体进度</w:t>
      </w:r>
      <w:bookmarkEnd w:id="21"/>
      <w:bookmarkEnd w:id="22"/>
    </w:p>
    <w:tbl>
      <w:tblPr>
        <w:tblW w:w="7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19"/>
        <w:gridCol w:w="1064"/>
        <w:gridCol w:w="1636"/>
        <w:gridCol w:w="1980"/>
      </w:tblGrid>
      <w:tr w:rsidR="00EA4071" w14:paraId="42D8D1D5"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70F6806C" w14:textId="77777777" w:rsidR="00EA4071" w:rsidRDefault="00EA4071" w:rsidP="001F0026">
            <w:pPr>
              <w:pStyle w:val="af6"/>
            </w:pPr>
            <w:r>
              <w:t>测试阶段</w:t>
            </w:r>
          </w:p>
        </w:tc>
        <w:tc>
          <w:tcPr>
            <w:tcW w:w="1064" w:type="dxa"/>
            <w:tcBorders>
              <w:tl2br w:val="nil"/>
              <w:tr2bl w:val="nil"/>
            </w:tcBorders>
            <w:shd w:val="clear" w:color="auto" w:fill="E7E6E6"/>
            <w:tcMar>
              <w:top w:w="0" w:type="dxa"/>
              <w:left w:w="108" w:type="dxa"/>
              <w:bottom w:w="0" w:type="dxa"/>
              <w:right w:w="108" w:type="dxa"/>
            </w:tcMar>
            <w:vAlign w:val="center"/>
          </w:tcPr>
          <w:p w14:paraId="3BA9A34D" w14:textId="77777777" w:rsidR="00EA4071" w:rsidRDefault="00EA4071" w:rsidP="001F0026">
            <w:pPr>
              <w:pStyle w:val="af6"/>
              <w:rPr>
                <w:rFonts w:eastAsia="宋体"/>
              </w:rPr>
            </w:pPr>
            <w:r>
              <w:t>开始时间</w:t>
            </w:r>
          </w:p>
        </w:tc>
        <w:tc>
          <w:tcPr>
            <w:tcW w:w="1636" w:type="dxa"/>
            <w:tcBorders>
              <w:tl2br w:val="nil"/>
              <w:tr2bl w:val="nil"/>
            </w:tcBorders>
            <w:shd w:val="clear" w:color="auto" w:fill="E7E6E6"/>
            <w:tcMar>
              <w:top w:w="0" w:type="dxa"/>
              <w:left w:w="108" w:type="dxa"/>
              <w:bottom w:w="0" w:type="dxa"/>
              <w:right w:w="108" w:type="dxa"/>
            </w:tcMar>
            <w:vAlign w:val="center"/>
          </w:tcPr>
          <w:p w14:paraId="75EA8262" w14:textId="77777777" w:rsidR="00EA4071" w:rsidRDefault="00EA4071" w:rsidP="001F0026">
            <w:pPr>
              <w:pStyle w:val="af6"/>
            </w:pPr>
            <w:r>
              <w:t>完成时间</w:t>
            </w:r>
          </w:p>
        </w:tc>
        <w:tc>
          <w:tcPr>
            <w:tcW w:w="1980" w:type="dxa"/>
            <w:tcBorders>
              <w:tl2br w:val="nil"/>
              <w:tr2bl w:val="nil"/>
            </w:tcBorders>
            <w:shd w:val="clear" w:color="auto" w:fill="E7E6E6"/>
            <w:tcMar>
              <w:top w:w="0" w:type="dxa"/>
              <w:left w:w="108" w:type="dxa"/>
              <w:bottom w:w="0" w:type="dxa"/>
              <w:right w:w="108" w:type="dxa"/>
            </w:tcMar>
            <w:vAlign w:val="center"/>
          </w:tcPr>
          <w:p w14:paraId="4098D965" w14:textId="77777777" w:rsidR="00EA4071" w:rsidRDefault="00EA4071" w:rsidP="001F0026">
            <w:pPr>
              <w:pStyle w:val="af6"/>
            </w:pPr>
            <w:r>
              <w:t>测试人员</w:t>
            </w:r>
          </w:p>
        </w:tc>
      </w:tr>
      <w:tr w:rsidR="00EA4071" w14:paraId="0DFEDB8A"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12F69F90" w14:textId="77777777" w:rsidR="00EA4071" w:rsidRDefault="00EA4071" w:rsidP="00651B59">
            <w:pPr>
              <w:pStyle w:val="af7"/>
              <w:rPr>
                <w:rFonts w:hint="eastAsia"/>
              </w:rPr>
            </w:pPr>
            <w:r>
              <w:t>制定测试计划</w:t>
            </w:r>
          </w:p>
        </w:tc>
        <w:tc>
          <w:tcPr>
            <w:tcW w:w="1064" w:type="dxa"/>
            <w:tcBorders>
              <w:tl2br w:val="nil"/>
              <w:tr2bl w:val="nil"/>
            </w:tcBorders>
            <w:tcMar>
              <w:top w:w="0" w:type="dxa"/>
              <w:left w:w="108" w:type="dxa"/>
              <w:bottom w:w="0" w:type="dxa"/>
              <w:right w:w="108" w:type="dxa"/>
            </w:tcMar>
          </w:tcPr>
          <w:p w14:paraId="1A542038"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2864D412"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3F287435" w14:textId="77777777" w:rsidR="00EA4071" w:rsidRDefault="00EA4071" w:rsidP="00651B59">
            <w:pPr>
              <w:pStyle w:val="af7"/>
              <w:rPr>
                <w:rFonts w:hint="eastAsia"/>
                <w:sz w:val="18"/>
                <w:szCs w:val="18"/>
              </w:rPr>
            </w:pPr>
          </w:p>
        </w:tc>
      </w:tr>
      <w:tr w:rsidR="00EA4071" w14:paraId="54059783"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0538FF26" w14:textId="77777777" w:rsidR="00EA4071" w:rsidRDefault="00EA4071" w:rsidP="00651B59">
            <w:pPr>
              <w:pStyle w:val="af7"/>
              <w:rPr>
                <w:rFonts w:hint="eastAsia"/>
              </w:rPr>
            </w:pPr>
            <w:r>
              <w:t>需求</w:t>
            </w:r>
            <w:r>
              <w:t>Review</w:t>
            </w:r>
          </w:p>
        </w:tc>
        <w:tc>
          <w:tcPr>
            <w:tcW w:w="1064" w:type="dxa"/>
            <w:tcBorders>
              <w:tl2br w:val="nil"/>
              <w:tr2bl w:val="nil"/>
            </w:tcBorders>
            <w:tcMar>
              <w:top w:w="0" w:type="dxa"/>
              <w:left w:w="108" w:type="dxa"/>
              <w:bottom w:w="0" w:type="dxa"/>
              <w:right w:w="108" w:type="dxa"/>
            </w:tcMar>
          </w:tcPr>
          <w:p w14:paraId="76A10940"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1AECE226"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0CAC9610" w14:textId="77777777" w:rsidR="00EA4071" w:rsidRDefault="00EA4071" w:rsidP="00651B59">
            <w:pPr>
              <w:pStyle w:val="af7"/>
              <w:rPr>
                <w:rFonts w:hint="eastAsia"/>
                <w:sz w:val="18"/>
                <w:szCs w:val="18"/>
              </w:rPr>
            </w:pPr>
          </w:p>
        </w:tc>
      </w:tr>
      <w:tr w:rsidR="00EA4071" w14:paraId="3922253C"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7592632A" w14:textId="77777777" w:rsidR="00EA4071" w:rsidRDefault="00EA4071" w:rsidP="00651B59">
            <w:pPr>
              <w:pStyle w:val="af7"/>
              <w:rPr>
                <w:rFonts w:hint="eastAsia"/>
              </w:rPr>
            </w:pPr>
            <w:r>
              <w:t>设计</w:t>
            </w:r>
            <w:r>
              <w:t>Review</w:t>
            </w:r>
          </w:p>
        </w:tc>
        <w:tc>
          <w:tcPr>
            <w:tcW w:w="1064" w:type="dxa"/>
            <w:tcBorders>
              <w:tl2br w:val="nil"/>
              <w:tr2bl w:val="nil"/>
            </w:tcBorders>
            <w:tcMar>
              <w:top w:w="0" w:type="dxa"/>
              <w:left w:w="108" w:type="dxa"/>
              <w:bottom w:w="0" w:type="dxa"/>
              <w:right w:w="108" w:type="dxa"/>
            </w:tcMar>
          </w:tcPr>
          <w:p w14:paraId="0BF335A7"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0C5DF0A8"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0AE61E39" w14:textId="77777777" w:rsidR="00EA4071" w:rsidRDefault="00EA4071" w:rsidP="00651B59">
            <w:pPr>
              <w:pStyle w:val="af7"/>
              <w:rPr>
                <w:rFonts w:hint="eastAsia"/>
                <w:sz w:val="18"/>
                <w:szCs w:val="18"/>
              </w:rPr>
            </w:pPr>
          </w:p>
        </w:tc>
      </w:tr>
      <w:tr w:rsidR="00EA4071" w14:paraId="3F5A0B19"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6DFB2EEF" w14:textId="77777777" w:rsidR="00EA4071" w:rsidRDefault="00EA4071" w:rsidP="00651B59">
            <w:pPr>
              <w:pStyle w:val="af7"/>
              <w:rPr>
                <w:rFonts w:hint="eastAsia"/>
              </w:rPr>
            </w:pPr>
            <w:r>
              <w:t>设计测试用例</w:t>
            </w:r>
          </w:p>
        </w:tc>
        <w:tc>
          <w:tcPr>
            <w:tcW w:w="1064" w:type="dxa"/>
            <w:tcBorders>
              <w:tl2br w:val="nil"/>
              <w:tr2bl w:val="nil"/>
            </w:tcBorders>
            <w:tcMar>
              <w:top w:w="0" w:type="dxa"/>
              <w:left w:w="108" w:type="dxa"/>
              <w:bottom w:w="0" w:type="dxa"/>
              <w:right w:w="108" w:type="dxa"/>
            </w:tcMar>
          </w:tcPr>
          <w:p w14:paraId="5844733F"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55060B6E"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63F1691B" w14:textId="77777777" w:rsidR="00EA4071" w:rsidRDefault="00EA4071" w:rsidP="00651B59">
            <w:pPr>
              <w:pStyle w:val="af7"/>
              <w:rPr>
                <w:rFonts w:hint="eastAsia"/>
                <w:sz w:val="18"/>
                <w:szCs w:val="18"/>
              </w:rPr>
            </w:pPr>
          </w:p>
        </w:tc>
      </w:tr>
      <w:tr w:rsidR="00EA4071" w14:paraId="2709B404"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7C689332" w14:textId="77777777" w:rsidR="00EA4071" w:rsidRDefault="00EA4071" w:rsidP="00651B59">
            <w:pPr>
              <w:pStyle w:val="af7"/>
              <w:rPr>
                <w:rFonts w:hint="eastAsia"/>
              </w:rPr>
            </w:pPr>
            <w:r>
              <w:t>测试环境准备</w:t>
            </w:r>
          </w:p>
        </w:tc>
        <w:tc>
          <w:tcPr>
            <w:tcW w:w="1064" w:type="dxa"/>
            <w:tcBorders>
              <w:tl2br w:val="nil"/>
              <w:tr2bl w:val="nil"/>
            </w:tcBorders>
            <w:tcMar>
              <w:top w:w="0" w:type="dxa"/>
              <w:left w:w="108" w:type="dxa"/>
              <w:bottom w:w="0" w:type="dxa"/>
              <w:right w:w="108" w:type="dxa"/>
            </w:tcMar>
          </w:tcPr>
          <w:p w14:paraId="52E3F28E"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0DDD0223"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72A7B64E" w14:textId="77777777" w:rsidR="00EA4071" w:rsidRDefault="00EA4071" w:rsidP="00651B59">
            <w:pPr>
              <w:pStyle w:val="af7"/>
              <w:rPr>
                <w:rFonts w:hint="eastAsia"/>
                <w:sz w:val="18"/>
                <w:szCs w:val="18"/>
              </w:rPr>
            </w:pPr>
          </w:p>
        </w:tc>
      </w:tr>
      <w:tr w:rsidR="00EA4071" w14:paraId="0A21D541"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3A4BC3A9" w14:textId="77777777" w:rsidR="00EA4071" w:rsidRDefault="00EA4071" w:rsidP="00651B59">
            <w:pPr>
              <w:pStyle w:val="af7"/>
              <w:rPr>
                <w:rFonts w:hint="eastAsia"/>
              </w:rPr>
            </w:pPr>
            <w:r>
              <w:t>测试实施</w:t>
            </w:r>
          </w:p>
        </w:tc>
        <w:tc>
          <w:tcPr>
            <w:tcW w:w="1064" w:type="dxa"/>
            <w:tcBorders>
              <w:tl2br w:val="nil"/>
              <w:tr2bl w:val="nil"/>
            </w:tcBorders>
            <w:tcMar>
              <w:top w:w="0" w:type="dxa"/>
              <w:left w:w="108" w:type="dxa"/>
              <w:bottom w:w="0" w:type="dxa"/>
              <w:right w:w="108" w:type="dxa"/>
            </w:tcMar>
          </w:tcPr>
          <w:p w14:paraId="079E0BCE"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55379668"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5091F2F1" w14:textId="77777777" w:rsidR="00EA4071" w:rsidRDefault="00EA4071" w:rsidP="00651B59">
            <w:pPr>
              <w:pStyle w:val="af7"/>
              <w:rPr>
                <w:rFonts w:hint="eastAsia"/>
                <w:sz w:val="18"/>
                <w:szCs w:val="18"/>
              </w:rPr>
            </w:pPr>
          </w:p>
        </w:tc>
      </w:tr>
      <w:tr w:rsidR="00EA4071" w14:paraId="6580B7BD"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4EFEDFF3" w14:textId="77777777" w:rsidR="00EA4071" w:rsidRDefault="00EA4071" w:rsidP="00651B59">
            <w:pPr>
              <w:pStyle w:val="af7"/>
              <w:rPr>
                <w:rFonts w:hint="eastAsia"/>
              </w:rPr>
            </w:pPr>
            <w:r>
              <w:t>功能测试</w:t>
            </w:r>
          </w:p>
        </w:tc>
        <w:tc>
          <w:tcPr>
            <w:tcW w:w="1064" w:type="dxa"/>
            <w:tcBorders>
              <w:tl2br w:val="nil"/>
              <w:tr2bl w:val="nil"/>
            </w:tcBorders>
            <w:tcMar>
              <w:top w:w="0" w:type="dxa"/>
              <w:left w:w="108" w:type="dxa"/>
              <w:bottom w:w="0" w:type="dxa"/>
              <w:right w:w="108" w:type="dxa"/>
            </w:tcMar>
          </w:tcPr>
          <w:p w14:paraId="22E2561B"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600E01B4"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14644390" w14:textId="77777777" w:rsidR="00EA4071" w:rsidRDefault="00EA4071" w:rsidP="00651B59">
            <w:pPr>
              <w:pStyle w:val="af7"/>
              <w:rPr>
                <w:rFonts w:hint="eastAsia"/>
                <w:sz w:val="18"/>
                <w:szCs w:val="18"/>
              </w:rPr>
            </w:pPr>
          </w:p>
        </w:tc>
      </w:tr>
      <w:tr w:rsidR="00EA4071" w14:paraId="2E5C55DC"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1615B1FE" w14:textId="77777777" w:rsidR="00EA4071" w:rsidRDefault="00EA4071" w:rsidP="00651B59">
            <w:pPr>
              <w:pStyle w:val="af7"/>
              <w:rPr>
                <w:rFonts w:hint="eastAsia"/>
              </w:rPr>
            </w:pPr>
            <w:r>
              <w:t>集成测试</w:t>
            </w:r>
          </w:p>
        </w:tc>
        <w:tc>
          <w:tcPr>
            <w:tcW w:w="1064" w:type="dxa"/>
            <w:tcBorders>
              <w:tl2br w:val="nil"/>
              <w:tr2bl w:val="nil"/>
            </w:tcBorders>
            <w:tcMar>
              <w:top w:w="0" w:type="dxa"/>
              <w:left w:w="108" w:type="dxa"/>
              <w:bottom w:w="0" w:type="dxa"/>
              <w:right w:w="108" w:type="dxa"/>
            </w:tcMar>
          </w:tcPr>
          <w:p w14:paraId="595A1911"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70807910"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0BB15D7E" w14:textId="77777777" w:rsidR="00EA4071" w:rsidRDefault="00EA4071" w:rsidP="00651B59">
            <w:pPr>
              <w:pStyle w:val="af7"/>
              <w:rPr>
                <w:rFonts w:hint="eastAsia"/>
                <w:sz w:val="18"/>
                <w:szCs w:val="18"/>
              </w:rPr>
            </w:pPr>
          </w:p>
        </w:tc>
      </w:tr>
      <w:tr w:rsidR="00EA4071" w14:paraId="40D8F0BC"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27569D68" w14:textId="77777777" w:rsidR="00EA4071" w:rsidRDefault="00EA4071" w:rsidP="00651B59">
            <w:pPr>
              <w:pStyle w:val="af7"/>
              <w:rPr>
                <w:rFonts w:hint="eastAsia"/>
              </w:rPr>
            </w:pPr>
            <w:r>
              <w:t>性能测试</w:t>
            </w:r>
          </w:p>
        </w:tc>
        <w:tc>
          <w:tcPr>
            <w:tcW w:w="1064" w:type="dxa"/>
            <w:tcBorders>
              <w:tl2br w:val="nil"/>
              <w:tr2bl w:val="nil"/>
            </w:tcBorders>
            <w:tcMar>
              <w:top w:w="0" w:type="dxa"/>
              <w:left w:w="108" w:type="dxa"/>
              <w:bottom w:w="0" w:type="dxa"/>
              <w:right w:w="108" w:type="dxa"/>
            </w:tcMar>
          </w:tcPr>
          <w:p w14:paraId="40E1795F"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24F9FC24"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254AC79F" w14:textId="77777777" w:rsidR="00EA4071" w:rsidRDefault="00EA4071" w:rsidP="00651B59">
            <w:pPr>
              <w:pStyle w:val="af7"/>
              <w:rPr>
                <w:rFonts w:hint="eastAsia"/>
                <w:sz w:val="18"/>
                <w:szCs w:val="18"/>
              </w:rPr>
            </w:pPr>
          </w:p>
        </w:tc>
      </w:tr>
      <w:tr w:rsidR="00EA4071" w14:paraId="1D85C267"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5D982B32" w14:textId="77777777" w:rsidR="00EA4071" w:rsidRDefault="00EA4071" w:rsidP="00651B59">
            <w:pPr>
              <w:pStyle w:val="af7"/>
              <w:rPr>
                <w:rFonts w:hint="eastAsia"/>
              </w:rPr>
            </w:pPr>
            <w:r>
              <w:t>系统测试</w:t>
            </w:r>
          </w:p>
        </w:tc>
        <w:tc>
          <w:tcPr>
            <w:tcW w:w="1064" w:type="dxa"/>
            <w:tcBorders>
              <w:tl2br w:val="nil"/>
              <w:tr2bl w:val="nil"/>
            </w:tcBorders>
            <w:tcMar>
              <w:top w:w="0" w:type="dxa"/>
              <w:left w:w="108" w:type="dxa"/>
              <w:bottom w:w="0" w:type="dxa"/>
              <w:right w:w="108" w:type="dxa"/>
            </w:tcMar>
          </w:tcPr>
          <w:p w14:paraId="31BE0145"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61438151"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75C4E4AD" w14:textId="77777777" w:rsidR="00EA4071" w:rsidRDefault="00EA4071" w:rsidP="00651B59">
            <w:pPr>
              <w:pStyle w:val="af7"/>
              <w:rPr>
                <w:rFonts w:hint="eastAsia"/>
                <w:sz w:val="18"/>
                <w:szCs w:val="18"/>
              </w:rPr>
            </w:pPr>
          </w:p>
        </w:tc>
      </w:tr>
      <w:tr w:rsidR="00EA4071" w14:paraId="0D9CC5BA" w14:textId="77777777" w:rsidTr="00510B18">
        <w:trPr>
          <w:jc w:val="center"/>
        </w:trPr>
        <w:tc>
          <w:tcPr>
            <w:tcW w:w="3119" w:type="dxa"/>
            <w:tcBorders>
              <w:tl2br w:val="nil"/>
              <w:tr2bl w:val="nil"/>
            </w:tcBorders>
            <w:shd w:val="clear" w:color="auto" w:fill="E7E6E6"/>
            <w:tcMar>
              <w:top w:w="0" w:type="dxa"/>
              <w:left w:w="108" w:type="dxa"/>
              <w:bottom w:w="0" w:type="dxa"/>
              <w:right w:w="108" w:type="dxa"/>
            </w:tcMar>
            <w:vAlign w:val="center"/>
          </w:tcPr>
          <w:p w14:paraId="2F7F9F25" w14:textId="77777777" w:rsidR="00EA4071" w:rsidRDefault="00EA4071" w:rsidP="00651B59">
            <w:pPr>
              <w:pStyle w:val="af7"/>
              <w:rPr>
                <w:rFonts w:hint="eastAsia"/>
              </w:rPr>
            </w:pPr>
            <w:r>
              <w:t>验收测试</w:t>
            </w:r>
          </w:p>
        </w:tc>
        <w:tc>
          <w:tcPr>
            <w:tcW w:w="1064" w:type="dxa"/>
            <w:tcBorders>
              <w:tl2br w:val="nil"/>
              <w:tr2bl w:val="nil"/>
            </w:tcBorders>
            <w:tcMar>
              <w:top w:w="0" w:type="dxa"/>
              <w:left w:w="108" w:type="dxa"/>
              <w:bottom w:w="0" w:type="dxa"/>
              <w:right w:w="108" w:type="dxa"/>
            </w:tcMar>
          </w:tcPr>
          <w:p w14:paraId="4E090AFC" w14:textId="77777777" w:rsidR="00EA4071" w:rsidRDefault="00EA4071" w:rsidP="00651B59">
            <w:pPr>
              <w:pStyle w:val="af7"/>
              <w:rPr>
                <w:rFonts w:hint="eastAsia"/>
                <w:sz w:val="18"/>
                <w:szCs w:val="18"/>
              </w:rPr>
            </w:pPr>
          </w:p>
        </w:tc>
        <w:tc>
          <w:tcPr>
            <w:tcW w:w="1636" w:type="dxa"/>
            <w:tcBorders>
              <w:tl2br w:val="nil"/>
              <w:tr2bl w:val="nil"/>
            </w:tcBorders>
            <w:tcMar>
              <w:top w:w="0" w:type="dxa"/>
              <w:left w:w="108" w:type="dxa"/>
              <w:bottom w:w="0" w:type="dxa"/>
              <w:right w:w="108" w:type="dxa"/>
            </w:tcMar>
          </w:tcPr>
          <w:p w14:paraId="4BF73665" w14:textId="77777777" w:rsidR="00EA4071" w:rsidRDefault="00EA4071" w:rsidP="00651B59">
            <w:pPr>
              <w:pStyle w:val="af7"/>
              <w:rPr>
                <w:rFonts w:hint="eastAsia"/>
                <w:sz w:val="18"/>
                <w:szCs w:val="18"/>
              </w:rPr>
            </w:pPr>
          </w:p>
        </w:tc>
        <w:tc>
          <w:tcPr>
            <w:tcW w:w="1980" w:type="dxa"/>
            <w:tcBorders>
              <w:tl2br w:val="nil"/>
              <w:tr2bl w:val="nil"/>
            </w:tcBorders>
            <w:tcMar>
              <w:top w:w="0" w:type="dxa"/>
              <w:left w:w="108" w:type="dxa"/>
              <w:bottom w:w="0" w:type="dxa"/>
              <w:right w:w="108" w:type="dxa"/>
            </w:tcMar>
          </w:tcPr>
          <w:p w14:paraId="65EE9A27" w14:textId="77777777" w:rsidR="00EA4071" w:rsidRDefault="00EA4071" w:rsidP="00651B59">
            <w:pPr>
              <w:pStyle w:val="af7"/>
              <w:rPr>
                <w:rFonts w:hint="eastAsia"/>
                <w:sz w:val="18"/>
                <w:szCs w:val="18"/>
              </w:rPr>
            </w:pPr>
          </w:p>
        </w:tc>
      </w:tr>
    </w:tbl>
    <w:p w14:paraId="525A3833" w14:textId="77777777" w:rsidR="00EA4071" w:rsidRDefault="00EA4071" w:rsidP="00EA4071">
      <w:pPr>
        <w:pStyle w:val="af7"/>
        <w:ind w:firstLine="480"/>
        <w:rPr>
          <w:rFonts w:hint="eastAsia"/>
        </w:rPr>
      </w:pPr>
      <w:bookmarkStart w:id="23" w:name="_Toc23401"/>
      <w:bookmarkStart w:id="24" w:name="_Toc18598"/>
      <w:r>
        <w:t>注：根据具体业务场景的需要，对该部分内容进行删减。</w:t>
      </w:r>
      <w:bookmarkEnd w:id="23"/>
    </w:p>
    <w:p w14:paraId="6A2AEF3E" w14:textId="77777777" w:rsidR="00EA4071" w:rsidRPr="0024126F" w:rsidRDefault="00EA4071" w:rsidP="00EA4071">
      <w:pPr>
        <w:pStyle w:val="2"/>
      </w:pPr>
      <w:bookmarkStart w:id="25" w:name="_Toc206677020"/>
      <w:bookmarkStart w:id="26" w:name="_Toc209793677"/>
      <w:r w:rsidRPr="0024126F">
        <w:rPr>
          <w:rFonts w:hint="eastAsia"/>
        </w:rPr>
        <w:t>实施任务和时间人员安排</w:t>
      </w:r>
      <w:bookmarkEnd w:id="24"/>
      <w:bookmarkEnd w:id="25"/>
      <w:bookmarkEnd w:id="26"/>
    </w:p>
    <w:tbl>
      <w:tblPr>
        <w:tblW w:w="7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16"/>
        <w:gridCol w:w="1537"/>
        <w:gridCol w:w="1575"/>
        <w:gridCol w:w="1513"/>
        <w:gridCol w:w="1499"/>
      </w:tblGrid>
      <w:tr w:rsidR="00EA4071" w14:paraId="3DED8ADB" w14:textId="77777777" w:rsidTr="00510B18">
        <w:trPr>
          <w:jc w:val="center"/>
        </w:trPr>
        <w:tc>
          <w:tcPr>
            <w:tcW w:w="1816" w:type="dxa"/>
            <w:tcBorders>
              <w:tl2br w:val="nil"/>
              <w:tr2bl w:val="nil"/>
            </w:tcBorders>
            <w:shd w:val="clear" w:color="auto" w:fill="E7E6E6"/>
            <w:tcMar>
              <w:top w:w="0" w:type="dxa"/>
              <w:left w:w="108" w:type="dxa"/>
              <w:bottom w:w="0" w:type="dxa"/>
              <w:right w:w="108" w:type="dxa"/>
            </w:tcMar>
            <w:vAlign w:val="center"/>
          </w:tcPr>
          <w:p w14:paraId="0C28FAE3" w14:textId="77777777" w:rsidR="00EA4071" w:rsidRDefault="00EA4071" w:rsidP="001F0026">
            <w:pPr>
              <w:pStyle w:val="af6"/>
            </w:pPr>
            <w:r>
              <w:t>测试功能点</w:t>
            </w:r>
          </w:p>
        </w:tc>
        <w:tc>
          <w:tcPr>
            <w:tcW w:w="1537" w:type="dxa"/>
            <w:tcBorders>
              <w:tl2br w:val="nil"/>
              <w:tr2bl w:val="nil"/>
            </w:tcBorders>
            <w:shd w:val="clear" w:color="auto" w:fill="E7E6E6"/>
            <w:tcMar>
              <w:top w:w="0" w:type="dxa"/>
              <w:left w:w="108" w:type="dxa"/>
              <w:bottom w:w="0" w:type="dxa"/>
              <w:right w:w="108" w:type="dxa"/>
            </w:tcMar>
            <w:vAlign w:val="center"/>
          </w:tcPr>
          <w:p w14:paraId="1B2D9662" w14:textId="77777777" w:rsidR="00EA4071" w:rsidRDefault="00EA4071" w:rsidP="001F0026">
            <w:pPr>
              <w:pStyle w:val="af6"/>
            </w:pPr>
            <w:r>
              <w:t>开始时间</w:t>
            </w:r>
          </w:p>
        </w:tc>
        <w:tc>
          <w:tcPr>
            <w:tcW w:w="1575" w:type="dxa"/>
            <w:tcBorders>
              <w:tl2br w:val="nil"/>
              <w:tr2bl w:val="nil"/>
            </w:tcBorders>
            <w:shd w:val="clear" w:color="auto" w:fill="E7E6E6"/>
            <w:tcMar>
              <w:top w:w="0" w:type="dxa"/>
              <w:left w:w="108" w:type="dxa"/>
              <w:bottom w:w="0" w:type="dxa"/>
              <w:right w:w="108" w:type="dxa"/>
            </w:tcMar>
            <w:vAlign w:val="center"/>
          </w:tcPr>
          <w:p w14:paraId="3EEEDEC1" w14:textId="77777777" w:rsidR="00EA4071" w:rsidRDefault="00EA4071" w:rsidP="001F0026">
            <w:pPr>
              <w:pStyle w:val="af6"/>
            </w:pPr>
            <w:r>
              <w:t>完成时间</w:t>
            </w:r>
          </w:p>
        </w:tc>
        <w:tc>
          <w:tcPr>
            <w:tcW w:w="1513" w:type="dxa"/>
            <w:tcBorders>
              <w:tl2br w:val="nil"/>
              <w:tr2bl w:val="nil"/>
            </w:tcBorders>
            <w:shd w:val="clear" w:color="auto" w:fill="E7E6E6"/>
            <w:tcMar>
              <w:top w:w="0" w:type="dxa"/>
              <w:left w:w="108" w:type="dxa"/>
              <w:bottom w:w="0" w:type="dxa"/>
              <w:right w:w="108" w:type="dxa"/>
            </w:tcMar>
            <w:vAlign w:val="center"/>
          </w:tcPr>
          <w:p w14:paraId="6CE471F2" w14:textId="77777777" w:rsidR="00EA4071" w:rsidRDefault="00EA4071" w:rsidP="001F0026">
            <w:pPr>
              <w:pStyle w:val="af6"/>
            </w:pPr>
            <w:r>
              <w:t>测试人员</w:t>
            </w:r>
          </w:p>
        </w:tc>
        <w:tc>
          <w:tcPr>
            <w:tcW w:w="1499" w:type="dxa"/>
            <w:tcBorders>
              <w:tl2br w:val="nil"/>
              <w:tr2bl w:val="nil"/>
            </w:tcBorders>
            <w:shd w:val="clear" w:color="auto" w:fill="E7E6E6"/>
            <w:tcMar>
              <w:top w:w="0" w:type="dxa"/>
              <w:left w:w="108" w:type="dxa"/>
              <w:bottom w:w="0" w:type="dxa"/>
              <w:right w:w="108" w:type="dxa"/>
            </w:tcMar>
            <w:vAlign w:val="center"/>
          </w:tcPr>
          <w:p w14:paraId="12F436F8" w14:textId="77777777" w:rsidR="00EA4071" w:rsidRDefault="00EA4071" w:rsidP="001F0026">
            <w:pPr>
              <w:pStyle w:val="af6"/>
            </w:pPr>
            <w:r>
              <w:t>说明</w:t>
            </w:r>
          </w:p>
        </w:tc>
      </w:tr>
      <w:tr w:rsidR="00EA4071" w14:paraId="4BCDD929" w14:textId="77777777" w:rsidTr="00510B18">
        <w:trPr>
          <w:jc w:val="center"/>
        </w:trPr>
        <w:tc>
          <w:tcPr>
            <w:tcW w:w="1816" w:type="dxa"/>
            <w:tcBorders>
              <w:tl2br w:val="nil"/>
              <w:tr2bl w:val="nil"/>
            </w:tcBorders>
            <w:shd w:val="clear" w:color="auto" w:fill="E7E6E6"/>
            <w:tcMar>
              <w:top w:w="0" w:type="dxa"/>
              <w:left w:w="108" w:type="dxa"/>
              <w:bottom w:w="0" w:type="dxa"/>
              <w:right w:w="108" w:type="dxa"/>
            </w:tcMar>
            <w:vAlign w:val="center"/>
          </w:tcPr>
          <w:p w14:paraId="5CF4C754" w14:textId="77777777" w:rsidR="00EA4071" w:rsidRDefault="00EA4071" w:rsidP="001D65A0">
            <w:pPr>
              <w:pStyle w:val="af7"/>
              <w:rPr>
                <w:rFonts w:hint="eastAsia"/>
              </w:rPr>
            </w:pPr>
          </w:p>
        </w:tc>
        <w:tc>
          <w:tcPr>
            <w:tcW w:w="1537" w:type="dxa"/>
            <w:tcBorders>
              <w:tl2br w:val="nil"/>
              <w:tr2bl w:val="nil"/>
            </w:tcBorders>
            <w:tcMar>
              <w:top w:w="0" w:type="dxa"/>
              <w:left w:w="108" w:type="dxa"/>
              <w:bottom w:w="0" w:type="dxa"/>
              <w:right w:w="108" w:type="dxa"/>
            </w:tcMar>
          </w:tcPr>
          <w:p w14:paraId="358FBE34" w14:textId="77777777" w:rsidR="00EA4071" w:rsidRDefault="00EA4071" w:rsidP="001D65A0">
            <w:pPr>
              <w:pStyle w:val="af7"/>
              <w:rPr>
                <w:rFonts w:hint="eastAsia"/>
              </w:rPr>
            </w:pPr>
          </w:p>
        </w:tc>
        <w:tc>
          <w:tcPr>
            <w:tcW w:w="1575" w:type="dxa"/>
            <w:tcBorders>
              <w:tl2br w:val="nil"/>
              <w:tr2bl w:val="nil"/>
            </w:tcBorders>
            <w:tcMar>
              <w:top w:w="0" w:type="dxa"/>
              <w:left w:w="108" w:type="dxa"/>
              <w:bottom w:w="0" w:type="dxa"/>
              <w:right w:w="108" w:type="dxa"/>
            </w:tcMar>
          </w:tcPr>
          <w:p w14:paraId="66809ED0" w14:textId="77777777" w:rsidR="00EA4071" w:rsidRDefault="00EA4071" w:rsidP="001D65A0">
            <w:pPr>
              <w:pStyle w:val="af7"/>
              <w:rPr>
                <w:rFonts w:hint="eastAsia"/>
              </w:rPr>
            </w:pPr>
          </w:p>
        </w:tc>
        <w:tc>
          <w:tcPr>
            <w:tcW w:w="1513" w:type="dxa"/>
            <w:tcBorders>
              <w:tl2br w:val="nil"/>
              <w:tr2bl w:val="nil"/>
            </w:tcBorders>
            <w:tcMar>
              <w:top w:w="0" w:type="dxa"/>
              <w:left w:w="108" w:type="dxa"/>
              <w:bottom w:w="0" w:type="dxa"/>
              <w:right w:w="108" w:type="dxa"/>
            </w:tcMar>
          </w:tcPr>
          <w:p w14:paraId="6F598E2A" w14:textId="77777777" w:rsidR="00EA4071" w:rsidRDefault="00EA4071" w:rsidP="001D65A0">
            <w:pPr>
              <w:pStyle w:val="af7"/>
              <w:rPr>
                <w:rFonts w:hint="eastAsia"/>
              </w:rPr>
            </w:pPr>
          </w:p>
        </w:tc>
        <w:tc>
          <w:tcPr>
            <w:tcW w:w="1499" w:type="dxa"/>
            <w:tcBorders>
              <w:tl2br w:val="nil"/>
              <w:tr2bl w:val="nil"/>
            </w:tcBorders>
            <w:tcMar>
              <w:top w:w="0" w:type="dxa"/>
              <w:left w:w="108" w:type="dxa"/>
              <w:bottom w:w="0" w:type="dxa"/>
              <w:right w:w="108" w:type="dxa"/>
            </w:tcMar>
          </w:tcPr>
          <w:p w14:paraId="59AFE415" w14:textId="77777777" w:rsidR="00EA4071" w:rsidRDefault="00EA4071" w:rsidP="001D65A0">
            <w:pPr>
              <w:pStyle w:val="af7"/>
              <w:rPr>
                <w:rFonts w:hint="eastAsia"/>
              </w:rPr>
            </w:pPr>
          </w:p>
        </w:tc>
      </w:tr>
      <w:tr w:rsidR="00EA4071" w14:paraId="563F3AB4" w14:textId="77777777" w:rsidTr="00510B18">
        <w:trPr>
          <w:jc w:val="center"/>
        </w:trPr>
        <w:tc>
          <w:tcPr>
            <w:tcW w:w="1816" w:type="dxa"/>
            <w:tcBorders>
              <w:tl2br w:val="nil"/>
              <w:tr2bl w:val="nil"/>
            </w:tcBorders>
            <w:shd w:val="clear" w:color="auto" w:fill="E7E6E6"/>
            <w:tcMar>
              <w:top w:w="0" w:type="dxa"/>
              <w:left w:w="108" w:type="dxa"/>
              <w:bottom w:w="0" w:type="dxa"/>
              <w:right w:w="108" w:type="dxa"/>
            </w:tcMar>
            <w:vAlign w:val="center"/>
          </w:tcPr>
          <w:p w14:paraId="3310EA70" w14:textId="77777777" w:rsidR="00EA4071" w:rsidRDefault="00EA4071" w:rsidP="001D65A0">
            <w:pPr>
              <w:pStyle w:val="af7"/>
              <w:rPr>
                <w:rFonts w:hint="eastAsia"/>
              </w:rPr>
            </w:pPr>
          </w:p>
        </w:tc>
        <w:tc>
          <w:tcPr>
            <w:tcW w:w="1537" w:type="dxa"/>
            <w:tcBorders>
              <w:tl2br w:val="nil"/>
              <w:tr2bl w:val="nil"/>
            </w:tcBorders>
            <w:tcMar>
              <w:top w:w="0" w:type="dxa"/>
              <w:left w:w="108" w:type="dxa"/>
              <w:bottom w:w="0" w:type="dxa"/>
              <w:right w:w="108" w:type="dxa"/>
            </w:tcMar>
          </w:tcPr>
          <w:p w14:paraId="2AFE9DC9" w14:textId="77777777" w:rsidR="00EA4071" w:rsidRDefault="00EA4071" w:rsidP="001D65A0">
            <w:pPr>
              <w:pStyle w:val="af7"/>
              <w:rPr>
                <w:rFonts w:hint="eastAsia"/>
              </w:rPr>
            </w:pPr>
          </w:p>
        </w:tc>
        <w:tc>
          <w:tcPr>
            <w:tcW w:w="1575" w:type="dxa"/>
            <w:tcBorders>
              <w:tl2br w:val="nil"/>
              <w:tr2bl w:val="nil"/>
            </w:tcBorders>
            <w:tcMar>
              <w:top w:w="0" w:type="dxa"/>
              <w:left w:w="108" w:type="dxa"/>
              <w:bottom w:w="0" w:type="dxa"/>
              <w:right w:w="108" w:type="dxa"/>
            </w:tcMar>
          </w:tcPr>
          <w:p w14:paraId="04F7EC5C" w14:textId="77777777" w:rsidR="00EA4071" w:rsidRDefault="00EA4071" w:rsidP="001D65A0">
            <w:pPr>
              <w:pStyle w:val="af7"/>
              <w:rPr>
                <w:rFonts w:hint="eastAsia"/>
              </w:rPr>
            </w:pPr>
          </w:p>
        </w:tc>
        <w:tc>
          <w:tcPr>
            <w:tcW w:w="1513" w:type="dxa"/>
            <w:tcBorders>
              <w:tl2br w:val="nil"/>
              <w:tr2bl w:val="nil"/>
            </w:tcBorders>
            <w:tcMar>
              <w:top w:w="0" w:type="dxa"/>
              <w:left w:w="108" w:type="dxa"/>
              <w:bottom w:w="0" w:type="dxa"/>
              <w:right w:w="108" w:type="dxa"/>
            </w:tcMar>
          </w:tcPr>
          <w:p w14:paraId="36332BB6" w14:textId="77777777" w:rsidR="00EA4071" w:rsidRDefault="00EA4071" w:rsidP="001D65A0">
            <w:pPr>
              <w:pStyle w:val="af7"/>
              <w:rPr>
                <w:rFonts w:hint="eastAsia"/>
              </w:rPr>
            </w:pPr>
          </w:p>
        </w:tc>
        <w:tc>
          <w:tcPr>
            <w:tcW w:w="1499" w:type="dxa"/>
            <w:tcBorders>
              <w:tl2br w:val="nil"/>
              <w:tr2bl w:val="nil"/>
            </w:tcBorders>
            <w:tcMar>
              <w:top w:w="0" w:type="dxa"/>
              <w:left w:w="108" w:type="dxa"/>
              <w:bottom w:w="0" w:type="dxa"/>
              <w:right w:w="108" w:type="dxa"/>
            </w:tcMar>
          </w:tcPr>
          <w:p w14:paraId="6420B7FC" w14:textId="77777777" w:rsidR="00EA4071" w:rsidRDefault="00EA4071" w:rsidP="001D65A0">
            <w:pPr>
              <w:pStyle w:val="af7"/>
              <w:rPr>
                <w:rFonts w:hint="eastAsia"/>
              </w:rPr>
            </w:pPr>
          </w:p>
        </w:tc>
      </w:tr>
      <w:tr w:rsidR="00EA4071" w14:paraId="1E5E8087" w14:textId="77777777" w:rsidTr="00510B18">
        <w:trPr>
          <w:jc w:val="center"/>
        </w:trPr>
        <w:tc>
          <w:tcPr>
            <w:tcW w:w="1816" w:type="dxa"/>
            <w:tcBorders>
              <w:tl2br w:val="nil"/>
              <w:tr2bl w:val="nil"/>
            </w:tcBorders>
            <w:shd w:val="clear" w:color="auto" w:fill="E7E6E6"/>
            <w:tcMar>
              <w:top w:w="0" w:type="dxa"/>
              <w:left w:w="108" w:type="dxa"/>
              <w:bottom w:w="0" w:type="dxa"/>
              <w:right w:w="108" w:type="dxa"/>
            </w:tcMar>
            <w:vAlign w:val="center"/>
          </w:tcPr>
          <w:p w14:paraId="52BBE468" w14:textId="77777777" w:rsidR="00EA4071" w:rsidRDefault="00EA4071" w:rsidP="001D65A0">
            <w:pPr>
              <w:pStyle w:val="af7"/>
              <w:rPr>
                <w:rFonts w:hint="eastAsia"/>
              </w:rPr>
            </w:pPr>
          </w:p>
        </w:tc>
        <w:tc>
          <w:tcPr>
            <w:tcW w:w="1537" w:type="dxa"/>
            <w:tcBorders>
              <w:tl2br w:val="nil"/>
              <w:tr2bl w:val="nil"/>
            </w:tcBorders>
            <w:tcMar>
              <w:top w:w="0" w:type="dxa"/>
              <w:left w:w="108" w:type="dxa"/>
              <w:bottom w:w="0" w:type="dxa"/>
              <w:right w:w="108" w:type="dxa"/>
            </w:tcMar>
          </w:tcPr>
          <w:p w14:paraId="0D363B88" w14:textId="77777777" w:rsidR="00EA4071" w:rsidRDefault="00EA4071" w:rsidP="001D65A0">
            <w:pPr>
              <w:pStyle w:val="af7"/>
              <w:rPr>
                <w:rFonts w:hint="eastAsia"/>
              </w:rPr>
            </w:pPr>
          </w:p>
        </w:tc>
        <w:tc>
          <w:tcPr>
            <w:tcW w:w="1575" w:type="dxa"/>
            <w:tcBorders>
              <w:tl2br w:val="nil"/>
              <w:tr2bl w:val="nil"/>
            </w:tcBorders>
            <w:tcMar>
              <w:top w:w="0" w:type="dxa"/>
              <w:left w:w="108" w:type="dxa"/>
              <w:bottom w:w="0" w:type="dxa"/>
              <w:right w:w="108" w:type="dxa"/>
            </w:tcMar>
          </w:tcPr>
          <w:p w14:paraId="74968A66" w14:textId="77777777" w:rsidR="00EA4071" w:rsidRDefault="00EA4071" w:rsidP="001D65A0">
            <w:pPr>
              <w:pStyle w:val="af7"/>
              <w:rPr>
                <w:rFonts w:hint="eastAsia"/>
              </w:rPr>
            </w:pPr>
          </w:p>
        </w:tc>
        <w:tc>
          <w:tcPr>
            <w:tcW w:w="1513" w:type="dxa"/>
            <w:tcBorders>
              <w:tl2br w:val="nil"/>
              <w:tr2bl w:val="nil"/>
            </w:tcBorders>
            <w:tcMar>
              <w:top w:w="0" w:type="dxa"/>
              <w:left w:w="108" w:type="dxa"/>
              <w:bottom w:w="0" w:type="dxa"/>
              <w:right w:w="108" w:type="dxa"/>
            </w:tcMar>
          </w:tcPr>
          <w:p w14:paraId="4E485B86" w14:textId="77777777" w:rsidR="00EA4071" w:rsidRDefault="00EA4071" w:rsidP="001D65A0">
            <w:pPr>
              <w:pStyle w:val="af7"/>
              <w:rPr>
                <w:rFonts w:hint="eastAsia"/>
              </w:rPr>
            </w:pPr>
          </w:p>
        </w:tc>
        <w:tc>
          <w:tcPr>
            <w:tcW w:w="1499" w:type="dxa"/>
            <w:tcBorders>
              <w:tl2br w:val="nil"/>
              <w:tr2bl w:val="nil"/>
            </w:tcBorders>
            <w:tcMar>
              <w:top w:w="0" w:type="dxa"/>
              <w:left w:w="108" w:type="dxa"/>
              <w:bottom w:w="0" w:type="dxa"/>
              <w:right w:w="108" w:type="dxa"/>
            </w:tcMar>
          </w:tcPr>
          <w:p w14:paraId="48EBEFE2" w14:textId="77777777" w:rsidR="00EA4071" w:rsidRDefault="00EA4071" w:rsidP="001D65A0">
            <w:pPr>
              <w:pStyle w:val="af7"/>
              <w:rPr>
                <w:rFonts w:hint="eastAsia"/>
              </w:rPr>
            </w:pPr>
          </w:p>
        </w:tc>
      </w:tr>
    </w:tbl>
    <w:p w14:paraId="2A758333" w14:textId="77777777" w:rsidR="00EA4071" w:rsidRDefault="00EA4071" w:rsidP="00EA4071">
      <w:pPr>
        <w:pStyle w:val="1"/>
        <w:rPr>
          <w:rFonts w:hint="eastAsia"/>
        </w:rPr>
      </w:pPr>
      <w:bookmarkStart w:id="27" w:name="_Toc32206"/>
      <w:bookmarkStart w:id="28" w:name="_Toc206677021"/>
      <w:bookmarkStart w:id="29" w:name="_Toc209793678"/>
      <w:r>
        <w:rPr>
          <w:rFonts w:hint="eastAsia"/>
        </w:rPr>
        <w:lastRenderedPageBreak/>
        <w:t>环境</w:t>
      </w:r>
      <w:bookmarkEnd w:id="27"/>
      <w:r>
        <w:rPr>
          <w:rFonts w:hint="eastAsia"/>
        </w:rPr>
        <w:t>要求</w:t>
      </w:r>
      <w:bookmarkEnd w:id="28"/>
      <w:bookmarkEnd w:id="29"/>
    </w:p>
    <w:p w14:paraId="4AF0812D" w14:textId="4859B7C3" w:rsidR="00EA4071" w:rsidRPr="007D3F85" w:rsidRDefault="00EA4071" w:rsidP="007D3F85">
      <w:pPr>
        <w:pStyle w:val="2"/>
      </w:pPr>
      <w:bookmarkStart w:id="30" w:name="_Toc206677022"/>
      <w:bookmarkStart w:id="31" w:name="_Toc209793679"/>
      <w:r w:rsidRPr="005F76D4">
        <w:rPr>
          <w:rFonts w:hint="eastAsia"/>
        </w:rPr>
        <w:t>硬件环境</w:t>
      </w:r>
      <w:bookmarkEnd w:id="30"/>
      <w:bookmarkEnd w:id="31"/>
    </w:p>
    <w:tbl>
      <w:tblPr>
        <w:tblpPr w:leftFromText="180" w:rightFromText="180" w:vertAnchor="text" w:tblpXSpec="center" w:tblpY="1"/>
        <w:tblOverlap w:val="never"/>
        <w:tblW w:w="5000" w:type="pct"/>
        <w:tblCellMar>
          <w:left w:w="0" w:type="dxa"/>
          <w:right w:w="0" w:type="dxa"/>
        </w:tblCellMar>
        <w:tblLook w:val="0000" w:firstRow="0" w:lastRow="0" w:firstColumn="0" w:lastColumn="0" w:noHBand="0" w:noVBand="0"/>
      </w:tblPr>
      <w:tblGrid>
        <w:gridCol w:w="1490"/>
        <w:gridCol w:w="1126"/>
        <w:gridCol w:w="1950"/>
        <w:gridCol w:w="2101"/>
        <w:gridCol w:w="1625"/>
      </w:tblGrid>
      <w:tr w:rsidR="00EA4071" w14:paraId="6A0C6216" w14:textId="77777777" w:rsidTr="00E84359">
        <w:trPr>
          <w:trHeight w:val="315"/>
        </w:trPr>
        <w:tc>
          <w:tcPr>
            <w:tcW w:w="898" w:type="pct"/>
            <w:tcBorders>
              <w:top w:val="single" w:sz="8" w:space="0" w:color="auto"/>
              <w:left w:val="single" w:sz="8" w:space="0" w:color="auto"/>
              <w:bottom w:val="single" w:sz="8" w:space="0" w:color="auto"/>
              <w:right w:val="single" w:sz="6" w:space="0" w:color="auto"/>
            </w:tcBorders>
            <w:shd w:val="clear" w:color="auto" w:fill="E7E6E6"/>
            <w:noWrap/>
            <w:tcMar>
              <w:top w:w="15" w:type="dxa"/>
              <w:left w:w="15" w:type="dxa"/>
              <w:bottom w:w="0" w:type="dxa"/>
              <w:right w:w="15" w:type="dxa"/>
            </w:tcMar>
            <w:vAlign w:val="bottom"/>
          </w:tcPr>
          <w:p w14:paraId="079876FD" w14:textId="77777777" w:rsidR="00EA4071" w:rsidRDefault="00EA4071" w:rsidP="001F0026">
            <w:pPr>
              <w:pStyle w:val="af6"/>
            </w:pPr>
            <w:r>
              <w:t>机型（配置）</w:t>
            </w:r>
          </w:p>
        </w:tc>
        <w:tc>
          <w:tcPr>
            <w:tcW w:w="679" w:type="pct"/>
            <w:tcBorders>
              <w:top w:val="single" w:sz="8" w:space="0" w:color="auto"/>
              <w:left w:val="single" w:sz="6" w:space="0" w:color="auto"/>
              <w:bottom w:val="single" w:sz="8" w:space="0" w:color="auto"/>
              <w:right w:val="single" w:sz="6" w:space="0" w:color="auto"/>
            </w:tcBorders>
            <w:shd w:val="clear" w:color="auto" w:fill="E7E6E6"/>
            <w:noWrap/>
            <w:tcMar>
              <w:top w:w="15" w:type="dxa"/>
              <w:left w:w="15" w:type="dxa"/>
              <w:bottom w:w="0" w:type="dxa"/>
              <w:right w:w="15" w:type="dxa"/>
            </w:tcMar>
            <w:vAlign w:val="bottom"/>
          </w:tcPr>
          <w:p w14:paraId="7F198101" w14:textId="77777777" w:rsidR="00EA4071" w:rsidRDefault="00EA4071" w:rsidP="001F0026">
            <w:pPr>
              <w:pStyle w:val="af6"/>
            </w:pPr>
            <w:r>
              <w:t>操作系统</w:t>
            </w:r>
          </w:p>
        </w:tc>
        <w:tc>
          <w:tcPr>
            <w:tcW w:w="1176" w:type="pct"/>
            <w:tcBorders>
              <w:top w:val="single" w:sz="8" w:space="0" w:color="auto"/>
              <w:left w:val="single" w:sz="6" w:space="0" w:color="auto"/>
              <w:bottom w:val="single" w:sz="8" w:space="0" w:color="auto"/>
              <w:right w:val="single" w:sz="6" w:space="0" w:color="auto"/>
            </w:tcBorders>
            <w:shd w:val="clear" w:color="auto" w:fill="E7E6E6"/>
            <w:noWrap/>
            <w:tcMar>
              <w:top w:w="15" w:type="dxa"/>
              <w:left w:w="15" w:type="dxa"/>
              <w:bottom w:w="0" w:type="dxa"/>
              <w:right w:w="15" w:type="dxa"/>
            </w:tcMar>
            <w:vAlign w:val="bottom"/>
          </w:tcPr>
          <w:p w14:paraId="1076ECF1" w14:textId="77777777" w:rsidR="00EA4071" w:rsidRDefault="00EA4071" w:rsidP="001F0026">
            <w:pPr>
              <w:pStyle w:val="af6"/>
            </w:pPr>
            <w:r>
              <w:t>用途及特殊说明</w:t>
            </w:r>
          </w:p>
        </w:tc>
        <w:tc>
          <w:tcPr>
            <w:tcW w:w="1267" w:type="pct"/>
            <w:tcBorders>
              <w:top w:val="single" w:sz="8" w:space="0" w:color="auto"/>
              <w:left w:val="single" w:sz="6" w:space="0" w:color="auto"/>
              <w:bottom w:val="single" w:sz="8" w:space="0" w:color="auto"/>
              <w:right w:val="single" w:sz="6" w:space="0" w:color="auto"/>
            </w:tcBorders>
            <w:shd w:val="clear" w:color="auto" w:fill="E7E6E6"/>
            <w:noWrap/>
            <w:tcMar>
              <w:top w:w="15" w:type="dxa"/>
              <w:left w:w="15" w:type="dxa"/>
              <w:bottom w:w="0" w:type="dxa"/>
              <w:right w:w="15" w:type="dxa"/>
            </w:tcMar>
            <w:vAlign w:val="bottom"/>
          </w:tcPr>
          <w:p w14:paraId="3D6C8A7B" w14:textId="77777777" w:rsidR="00EA4071" w:rsidRDefault="00EA4071" w:rsidP="001F0026">
            <w:pPr>
              <w:pStyle w:val="af6"/>
            </w:pPr>
            <w:r>
              <w:t>软件及版本</w:t>
            </w:r>
          </w:p>
        </w:tc>
        <w:tc>
          <w:tcPr>
            <w:tcW w:w="980" w:type="pct"/>
            <w:tcBorders>
              <w:top w:val="single" w:sz="8" w:space="0" w:color="auto"/>
              <w:left w:val="single" w:sz="6" w:space="0" w:color="auto"/>
              <w:bottom w:val="single" w:sz="8" w:space="0" w:color="auto"/>
              <w:right w:val="single" w:sz="8" w:space="0" w:color="auto"/>
            </w:tcBorders>
            <w:shd w:val="clear" w:color="auto" w:fill="E7E6E6"/>
            <w:noWrap/>
            <w:tcMar>
              <w:top w:w="15" w:type="dxa"/>
              <w:left w:w="15" w:type="dxa"/>
              <w:bottom w:w="0" w:type="dxa"/>
              <w:right w:w="15" w:type="dxa"/>
            </w:tcMar>
            <w:vAlign w:val="bottom"/>
          </w:tcPr>
          <w:p w14:paraId="08095B9E" w14:textId="77777777" w:rsidR="00EA4071" w:rsidRDefault="00EA4071" w:rsidP="001F0026">
            <w:pPr>
              <w:pStyle w:val="af6"/>
            </w:pPr>
            <w:r>
              <w:t>预计空间</w:t>
            </w:r>
          </w:p>
        </w:tc>
      </w:tr>
      <w:tr w:rsidR="00EA4071" w14:paraId="4DB228E7" w14:textId="77777777" w:rsidTr="00E84359">
        <w:trPr>
          <w:trHeight w:val="315"/>
        </w:trPr>
        <w:tc>
          <w:tcPr>
            <w:tcW w:w="898" w:type="pct"/>
            <w:tcBorders>
              <w:top w:val="single" w:sz="8" w:space="0" w:color="auto"/>
              <w:left w:val="single" w:sz="8" w:space="0" w:color="auto"/>
              <w:bottom w:val="single" w:sz="4" w:space="0" w:color="auto"/>
              <w:right w:val="single" w:sz="4" w:space="0" w:color="auto"/>
            </w:tcBorders>
            <w:noWrap/>
            <w:tcMar>
              <w:top w:w="15" w:type="dxa"/>
              <w:left w:w="15" w:type="dxa"/>
              <w:bottom w:w="0" w:type="dxa"/>
              <w:right w:w="15" w:type="dxa"/>
            </w:tcMar>
            <w:vAlign w:val="bottom"/>
          </w:tcPr>
          <w:p w14:paraId="781BCDD7" w14:textId="77777777" w:rsidR="00EA4071" w:rsidRDefault="00EA4071" w:rsidP="005F5334">
            <w:pPr>
              <w:pStyle w:val="af7"/>
              <w:rPr>
                <w:rFonts w:hint="eastAsia"/>
              </w:rPr>
            </w:pPr>
          </w:p>
        </w:tc>
        <w:tc>
          <w:tcPr>
            <w:tcW w:w="679" w:type="pct"/>
            <w:tcBorders>
              <w:top w:val="single" w:sz="8" w:space="0" w:color="auto"/>
              <w:left w:val="nil"/>
              <w:bottom w:val="single" w:sz="4" w:space="0" w:color="auto"/>
              <w:right w:val="single" w:sz="4" w:space="0" w:color="auto"/>
            </w:tcBorders>
            <w:noWrap/>
            <w:tcMar>
              <w:top w:w="15" w:type="dxa"/>
              <w:left w:w="15" w:type="dxa"/>
              <w:bottom w:w="0" w:type="dxa"/>
              <w:right w:w="15" w:type="dxa"/>
            </w:tcMar>
            <w:vAlign w:val="bottom"/>
          </w:tcPr>
          <w:p w14:paraId="5DB4A7DE" w14:textId="77777777" w:rsidR="00EA4071" w:rsidRDefault="00EA4071" w:rsidP="005F5334">
            <w:pPr>
              <w:pStyle w:val="af7"/>
              <w:rPr>
                <w:rFonts w:hint="eastAsia"/>
              </w:rPr>
            </w:pPr>
          </w:p>
        </w:tc>
        <w:tc>
          <w:tcPr>
            <w:tcW w:w="1176" w:type="pct"/>
            <w:tcBorders>
              <w:top w:val="single" w:sz="8" w:space="0" w:color="auto"/>
              <w:left w:val="nil"/>
              <w:bottom w:val="single" w:sz="4" w:space="0" w:color="auto"/>
              <w:right w:val="single" w:sz="4" w:space="0" w:color="auto"/>
            </w:tcBorders>
            <w:noWrap/>
            <w:tcMar>
              <w:top w:w="15" w:type="dxa"/>
              <w:left w:w="15" w:type="dxa"/>
              <w:bottom w:w="0" w:type="dxa"/>
              <w:right w:w="15" w:type="dxa"/>
            </w:tcMar>
            <w:vAlign w:val="bottom"/>
          </w:tcPr>
          <w:p w14:paraId="7698C5BD" w14:textId="77777777" w:rsidR="00EA4071" w:rsidRDefault="00EA4071" w:rsidP="005F5334">
            <w:pPr>
              <w:pStyle w:val="af7"/>
              <w:rPr>
                <w:rFonts w:hint="eastAsia"/>
              </w:rPr>
            </w:pPr>
          </w:p>
        </w:tc>
        <w:tc>
          <w:tcPr>
            <w:tcW w:w="1267" w:type="pct"/>
            <w:tcBorders>
              <w:top w:val="single" w:sz="8" w:space="0" w:color="auto"/>
              <w:left w:val="nil"/>
              <w:bottom w:val="single" w:sz="4" w:space="0" w:color="auto"/>
              <w:right w:val="single" w:sz="4" w:space="0" w:color="auto"/>
            </w:tcBorders>
            <w:noWrap/>
            <w:tcMar>
              <w:top w:w="15" w:type="dxa"/>
              <w:left w:w="15" w:type="dxa"/>
              <w:bottom w:w="0" w:type="dxa"/>
              <w:right w:w="15" w:type="dxa"/>
            </w:tcMar>
            <w:vAlign w:val="bottom"/>
          </w:tcPr>
          <w:p w14:paraId="5DE6D88C" w14:textId="77777777" w:rsidR="00EA4071" w:rsidRDefault="00EA4071" w:rsidP="005F5334">
            <w:pPr>
              <w:pStyle w:val="af7"/>
              <w:rPr>
                <w:rFonts w:hint="eastAsia"/>
              </w:rPr>
            </w:pPr>
          </w:p>
        </w:tc>
        <w:tc>
          <w:tcPr>
            <w:tcW w:w="980" w:type="pct"/>
            <w:tcBorders>
              <w:top w:val="single" w:sz="8" w:space="0" w:color="auto"/>
              <w:left w:val="nil"/>
              <w:bottom w:val="single" w:sz="4" w:space="0" w:color="auto"/>
              <w:right w:val="single" w:sz="8" w:space="0" w:color="auto"/>
            </w:tcBorders>
            <w:noWrap/>
            <w:tcMar>
              <w:top w:w="15" w:type="dxa"/>
              <w:left w:w="15" w:type="dxa"/>
              <w:bottom w:w="0" w:type="dxa"/>
              <w:right w:w="15" w:type="dxa"/>
            </w:tcMar>
            <w:vAlign w:val="bottom"/>
          </w:tcPr>
          <w:p w14:paraId="7C0E5A7B" w14:textId="77777777" w:rsidR="00EA4071" w:rsidRDefault="00EA4071" w:rsidP="005F5334">
            <w:pPr>
              <w:pStyle w:val="af7"/>
              <w:rPr>
                <w:rFonts w:hint="eastAsia"/>
              </w:rPr>
            </w:pPr>
          </w:p>
        </w:tc>
      </w:tr>
      <w:tr w:rsidR="00EA4071" w14:paraId="79589037" w14:textId="77777777" w:rsidTr="00E84359">
        <w:trPr>
          <w:trHeight w:val="315"/>
        </w:trPr>
        <w:tc>
          <w:tcPr>
            <w:tcW w:w="898" w:type="pct"/>
            <w:tcBorders>
              <w:top w:val="nil"/>
              <w:left w:val="single" w:sz="8" w:space="0" w:color="auto"/>
              <w:bottom w:val="single" w:sz="4" w:space="0" w:color="auto"/>
              <w:right w:val="single" w:sz="4" w:space="0" w:color="auto"/>
            </w:tcBorders>
            <w:noWrap/>
            <w:tcMar>
              <w:top w:w="15" w:type="dxa"/>
              <w:left w:w="15" w:type="dxa"/>
              <w:bottom w:w="0" w:type="dxa"/>
              <w:right w:w="15" w:type="dxa"/>
            </w:tcMar>
            <w:vAlign w:val="bottom"/>
          </w:tcPr>
          <w:p w14:paraId="46D80873" w14:textId="77777777" w:rsidR="00EA4071" w:rsidRDefault="00EA4071" w:rsidP="005F5334">
            <w:pPr>
              <w:pStyle w:val="af7"/>
              <w:rPr>
                <w:rFonts w:hint="eastAsia"/>
              </w:rPr>
            </w:pPr>
          </w:p>
        </w:tc>
        <w:tc>
          <w:tcPr>
            <w:tcW w:w="679"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68C8F825" w14:textId="77777777" w:rsidR="00EA4071" w:rsidRDefault="00EA4071" w:rsidP="005F5334">
            <w:pPr>
              <w:pStyle w:val="af7"/>
              <w:rPr>
                <w:rFonts w:hint="eastAsia"/>
              </w:rPr>
            </w:pPr>
          </w:p>
        </w:tc>
        <w:tc>
          <w:tcPr>
            <w:tcW w:w="1176"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00E49184" w14:textId="77777777" w:rsidR="00EA4071" w:rsidRDefault="00EA4071" w:rsidP="005F5334">
            <w:pPr>
              <w:pStyle w:val="af7"/>
              <w:rPr>
                <w:rFonts w:hint="eastAsia"/>
              </w:rPr>
            </w:pPr>
          </w:p>
        </w:tc>
        <w:tc>
          <w:tcPr>
            <w:tcW w:w="1267"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5BAF21E9" w14:textId="77777777" w:rsidR="00EA4071" w:rsidRDefault="00EA4071" w:rsidP="005F5334">
            <w:pPr>
              <w:pStyle w:val="af7"/>
              <w:rPr>
                <w:rFonts w:hint="eastAsia"/>
              </w:rPr>
            </w:pPr>
          </w:p>
        </w:tc>
        <w:tc>
          <w:tcPr>
            <w:tcW w:w="980" w:type="pct"/>
            <w:tcBorders>
              <w:top w:val="nil"/>
              <w:left w:val="nil"/>
              <w:bottom w:val="single" w:sz="4" w:space="0" w:color="auto"/>
              <w:right w:val="single" w:sz="8" w:space="0" w:color="auto"/>
            </w:tcBorders>
            <w:noWrap/>
            <w:tcMar>
              <w:top w:w="15" w:type="dxa"/>
              <w:left w:w="15" w:type="dxa"/>
              <w:bottom w:w="0" w:type="dxa"/>
              <w:right w:w="15" w:type="dxa"/>
            </w:tcMar>
            <w:vAlign w:val="bottom"/>
          </w:tcPr>
          <w:p w14:paraId="68B4C0E2" w14:textId="77777777" w:rsidR="00EA4071" w:rsidRDefault="00EA4071" w:rsidP="005F5334">
            <w:pPr>
              <w:pStyle w:val="af7"/>
              <w:rPr>
                <w:rFonts w:hint="eastAsia"/>
              </w:rPr>
            </w:pPr>
          </w:p>
        </w:tc>
      </w:tr>
      <w:tr w:rsidR="00EA4071" w14:paraId="16A46F91" w14:textId="77777777" w:rsidTr="00E84359">
        <w:trPr>
          <w:trHeight w:val="285"/>
        </w:trPr>
        <w:tc>
          <w:tcPr>
            <w:tcW w:w="898" w:type="pct"/>
            <w:tcBorders>
              <w:top w:val="nil"/>
              <w:left w:val="single" w:sz="8" w:space="0" w:color="auto"/>
              <w:bottom w:val="single" w:sz="4" w:space="0" w:color="auto"/>
              <w:right w:val="single" w:sz="4" w:space="0" w:color="auto"/>
            </w:tcBorders>
            <w:noWrap/>
            <w:tcMar>
              <w:top w:w="15" w:type="dxa"/>
              <w:left w:w="15" w:type="dxa"/>
              <w:bottom w:w="0" w:type="dxa"/>
              <w:right w:w="15" w:type="dxa"/>
            </w:tcMar>
            <w:vAlign w:val="bottom"/>
          </w:tcPr>
          <w:p w14:paraId="55A18052" w14:textId="77777777" w:rsidR="00EA4071" w:rsidRDefault="00EA4071" w:rsidP="005F5334">
            <w:pPr>
              <w:pStyle w:val="af7"/>
              <w:rPr>
                <w:rFonts w:hint="eastAsia"/>
              </w:rPr>
            </w:pPr>
          </w:p>
        </w:tc>
        <w:tc>
          <w:tcPr>
            <w:tcW w:w="679"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2FC4AAD3" w14:textId="77777777" w:rsidR="00EA4071" w:rsidRDefault="00EA4071" w:rsidP="005F5334">
            <w:pPr>
              <w:pStyle w:val="af7"/>
              <w:rPr>
                <w:rFonts w:hint="eastAsia"/>
              </w:rPr>
            </w:pPr>
          </w:p>
        </w:tc>
        <w:tc>
          <w:tcPr>
            <w:tcW w:w="1176"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26DA1CBF" w14:textId="77777777" w:rsidR="00EA4071" w:rsidRDefault="00EA4071" w:rsidP="005F5334">
            <w:pPr>
              <w:pStyle w:val="af7"/>
              <w:rPr>
                <w:rFonts w:hint="eastAsia"/>
              </w:rPr>
            </w:pPr>
          </w:p>
        </w:tc>
        <w:tc>
          <w:tcPr>
            <w:tcW w:w="1267"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188D98CA" w14:textId="77777777" w:rsidR="00EA4071" w:rsidRDefault="00EA4071" w:rsidP="005F5334">
            <w:pPr>
              <w:pStyle w:val="af7"/>
              <w:rPr>
                <w:rFonts w:hint="eastAsia"/>
              </w:rPr>
            </w:pPr>
          </w:p>
        </w:tc>
        <w:tc>
          <w:tcPr>
            <w:tcW w:w="980" w:type="pct"/>
            <w:tcBorders>
              <w:top w:val="nil"/>
              <w:left w:val="nil"/>
              <w:bottom w:val="single" w:sz="4" w:space="0" w:color="auto"/>
              <w:right w:val="single" w:sz="8" w:space="0" w:color="auto"/>
            </w:tcBorders>
            <w:noWrap/>
            <w:tcMar>
              <w:top w:w="15" w:type="dxa"/>
              <w:left w:w="15" w:type="dxa"/>
              <w:bottom w:w="0" w:type="dxa"/>
              <w:right w:w="15" w:type="dxa"/>
            </w:tcMar>
            <w:vAlign w:val="bottom"/>
          </w:tcPr>
          <w:p w14:paraId="0B2B4937" w14:textId="77777777" w:rsidR="00EA4071" w:rsidRDefault="00EA4071" w:rsidP="005F5334">
            <w:pPr>
              <w:pStyle w:val="af7"/>
              <w:rPr>
                <w:rFonts w:hint="eastAsia"/>
              </w:rPr>
            </w:pPr>
          </w:p>
        </w:tc>
      </w:tr>
      <w:tr w:rsidR="00EA4071" w14:paraId="0D759B77" w14:textId="77777777" w:rsidTr="00E84359">
        <w:trPr>
          <w:trHeight w:val="285"/>
        </w:trPr>
        <w:tc>
          <w:tcPr>
            <w:tcW w:w="898" w:type="pct"/>
            <w:tcBorders>
              <w:top w:val="nil"/>
              <w:left w:val="single" w:sz="8" w:space="0" w:color="auto"/>
              <w:bottom w:val="single" w:sz="4" w:space="0" w:color="auto"/>
              <w:right w:val="single" w:sz="4" w:space="0" w:color="auto"/>
            </w:tcBorders>
            <w:noWrap/>
            <w:tcMar>
              <w:top w:w="15" w:type="dxa"/>
              <w:left w:w="15" w:type="dxa"/>
              <w:bottom w:w="0" w:type="dxa"/>
              <w:right w:w="15" w:type="dxa"/>
            </w:tcMar>
            <w:vAlign w:val="bottom"/>
          </w:tcPr>
          <w:p w14:paraId="3D58C413" w14:textId="77777777" w:rsidR="00EA4071" w:rsidRDefault="00EA4071" w:rsidP="005F5334">
            <w:pPr>
              <w:pStyle w:val="af7"/>
              <w:rPr>
                <w:rFonts w:hint="eastAsia"/>
              </w:rPr>
            </w:pPr>
          </w:p>
        </w:tc>
        <w:tc>
          <w:tcPr>
            <w:tcW w:w="679"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1166E1CD" w14:textId="77777777" w:rsidR="00EA4071" w:rsidRDefault="00EA4071" w:rsidP="005F5334">
            <w:pPr>
              <w:pStyle w:val="af7"/>
              <w:rPr>
                <w:rFonts w:hint="eastAsia"/>
              </w:rPr>
            </w:pPr>
          </w:p>
        </w:tc>
        <w:tc>
          <w:tcPr>
            <w:tcW w:w="1176"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32F1213B" w14:textId="77777777" w:rsidR="00EA4071" w:rsidRDefault="00EA4071" w:rsidP="005F5334">
            <w:pPr>
              <w:pStyle w:val="af7"/>
              <w:rPr>
                <w:rFonts w:hint="eastAsia"/>
              </w:rPr>
            </w:pPr>
          </w:p>
        </w:tc>
        <w:tc>
          <w:tcPr>
            <w:tcW w:w="1267" w:type="pct"/>
            <w:tcBorders>
              <w:top w:val="nil"/>
              <w:left w:val="nil"/>
              <w:bottom w:val="single" w:sz="4" w:space="0" w:color="auto"/>
              <w:right w:val="single" w:sz="4" w:space="0" w:color="auto"/>
            </w:tcBorders>
            <w:noWrap/>
            <w:tcMar>
              <w:top w:w="15" w:type="dxa"/>
              <w:left w:w="15" w:type="dxa"/>
              <w:bottom w:w="0" w:type="dxa"/>
              <w:right w:w="15" w:type="dxa"/>
            </w:tcMar>
            <w:vAlign w:val="bottom"/>
          </w:tcPr>
          <w:p w14:paraId="6794B145" w14:textId="77777777" w:rsidR="00EA4071" w:rsidRDefault="00EA4071" w:rsidP="005F5334">
            <w:pPr>
              <w:pStyle w:val="af7"/>
              <w:rPr>
                <w:rFonts w:hint="eastAsia"/>
              </w:rPr>
            </w:pPr>
          </w:p>
        </w:tc>
        <w:tc>
          <w:tcPr>
            <w:tcW w:w="980" w:type="pct"/>
            <w:tcBorders>
              <w:top w:val="nil"/>
              <w:left w:val="nil"/>
              <w:bottom w:val="single" w:sz="4" w:space="0" w:color="auto"/>
              <w:right w:val="single" w:sz="8" w:space="0" w:color="auto"/>
            </w:tcBorders>
            <w:noWrap/>
            <w:tcMar>
              <w:top w:w="15" w:type="dxa"/>
              <w:left w:w="15" w:type="dxa"/>
              <w:bottom w:w="0" w:type="dxa"/>
              <w:right w:w="15" w:type="dxa"/>
            </w:tcMar>
            <w:vAlign w:val="bottom"/>
          </w:tcPr>
          <w:p w14:paraId="4E617FEE" w14:textId="77777777" w:rsidR="00EA4071" w:rsidRDefault="00EA4071" w:rsidP="005F5334">
            <w:pPr>
              <w:pStyle w:val="af7"/>
              <w:rPr>
                <w:rFonts w:hint="eastAsia"/>
              </w:rPr>
            </w:pPr>
          </w:p>
        </w:tc>
      </w:tr>
    </w:tbl>
    <w:p w14:paraId="73D9DB13" w14:textId="77777777" w:rsidR="00EA4071" w:rsidRPr="005F76D4" w:rsidRDefault="00EA4071" w:rsidP="00EA4071">
      <w:pPr>
        <w:pStyle w:val="2"/>
      </w:pPr>
      <w:bookmarkStart w:id="32" w:name="_Toc206677023"/>
      <w:bookmarkStart w:id="33" w:name="_Toc209793680"/>
      <w:r w:rsidRPr="005F76D4">
        <w:rPr>
          <w:rFonts w:hint="eastAsia"/>
        </w:rPr>
        <w:t>软件测试环境</w:t>
      </w:r>
      <w:bookmarkEnd w:id="32"/>
      <w:bookmarkEnd w:id="3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98"/>
        <w:gridCol w:w="6404"/>
      </w:tblGrid>
      <w:tr w:rsidR="00EA4071" w14:paraId="248FD322" w14:textId="77777777" w:rsidTr="00E84359">
        <w:trPr>
          <w:jc w:val="center"/>
        </w:trPr>
        <w:tc>
          <w:tcPr>
            <w:tcW w:w="1143" w:type="pct"/>
            <w:tcBorders>
              <w:tl2br w:val="nil"/>
              <w:tr2bl w:val="nil"/>
            </w:tcBorders>
            <w:shd w:val="clear" w:color="auto" w:fill="E7E6E6"/>
            <w:tcMar>
              <w:top w:w="0" w:type="dxa"/>
              <w:left w:w="108" w:type="dxa"/>
              <w:bottom w:w="0" w:type="dxa"/>
              <w:right w:w="108" w:type="dxa"/>
            </w:tcMar>
            <w:vAlign w:val="center"/>
          </w:tcPr>
          <w:p w14:paraId="07B6669C" w14:textId="77777777" w:rsidR="00EA4071" w:rsidRDefault="00EA4071" w:rsidP="001F0026">
            <w:pPr>
              <w:pStyle w:val="af6"/>
            </w:pPr>
            <w:r>
              <w:t>软件需求</w:t>
            </w:r>
          </w:p>
        </w:tc>
        <w:tc>
          <w:tcPr>
            <w:tcW w:w="3857" w:type="pct"/>
            <w:tcBorders>
              <w:tl2br w:val="nil"/>
              <w:tr2bl w:val="nil"/>
            </w:tcBorders>
            <w:shd w:val="clear" w:color="auto" w:fill="E7E6E6"/>
            <w:tcMar>
              <w:top w:w="0" w:type="dxa"/>
              <w:left w:w="108" w:type="dxa"/>
              <w:bottom w:w="0" w:type="dxa"/>
              <w:right w:w="108" w:type="dxa"/>
            </w:tcMar>
            <w:vAlign w:val="center"/>
          </w:tcPr>
          <w:p w14:paraId="7B8B2823" w14:textId="77777777" w:rsidR="00EA4071" w:rsidRDefault="00EA4071" w:rsidP="001F0026">
            <w:pPr>
              <w:pStyle w:val="af6"/>
            </w:pPr>
            <w:r>
              <w:t>用途</w:t>
            </w:r>
          </w:p>
        </w:tc>
      </w:tr>
      <w:tr w:rsidR="00EA4071" w14:paraId="4E389B06" w14:textId="77777777" w:rsidTr="00E84359">
        <w:trPr>
          <w:jc w:val="center"/>
        </w:trPr>
        <w:tc>
          <w:tcPr>
            <w:tcW w:w="1143" w:type="pct"/>
            <w:tcBorders>
              <w:tl2br w:val="nil"/>
              <w:tr2bl w:val="nil"/>
            </w:tcBorders>
            <w:tcMar>
              <w:top w:w="0" w:type="dxa"/>
              <w:left w:w="108" w:type="dxa"/>
              <w:bottom w:w="0" w:type="dxa"/>
              <w:right w:w="108" w:type="dxa"/>
            </w:tcMar>
            <w:vAlign w:val="center"/>
          </w:tcPr>
          <w:p w14:paraId="3CA3821D" w14:textId="77777777" w:rsidR="00EA4071" w:rsidRDefault="00EA4071" w:rsidP="005F5334">
            <w:pPr>
              <w:pStyle w:val="af7"/>
              <w:rPr>
                <w:rFonts w:hint="eastAsia"/>
              </w:rPr>
            </w:pPr>
            <w:bookmarkStart w:id="34" w:name="_Toc23039"/>
          </w:p>
        </w:tc>
        <w:tc>
          <w:tcPr>
            <w:tcW w:w="3857" w:type="pct"/>
            <w:tcBorders>
              <w:tl2br w:val="nil"/>
              <w:tr2bl w:val="nil"/>
            </w:tcBorders>
            <w:tcMar>
              <w:top w:w="0" w:type="dxa"/>
              <w:left w:w="108" w:type="dxa"/>
              <w:bottom w:w="0" w:type="dxa"/>
              <w:right w:w="108" w:type="dxa"/>
            </w:tcMar>
            <w:vAlign w:val="center"/>
          </w:tcPr>
          <w:p w14:paraId="67C3664E" w14:textId="77777777" w:rsidR="00EA4071" w:rsidRDefault="00EA4071" w:rsidP="005F5334">
            <w:pPr>
              <w:pStyle w:val="af7"/>
              <w:rPr>
                <w:rFonts w:hint="eastAsia"/>
              </w:rPr>
            </w:pPr>
          </w:p>
        </w:tc>
      </w:tr>
    </w:tbl>
    <w:p w14:paraId="51A3F90D" w14:textId="269BF6A2" w:rsidR="00EA4071" w:rsidRDefault="00EA4071" w:rsidP="00A013DD">
      <w:pPr>
        <w:pStyle w:val="2"/>
      </w:pPr>
      <w:bookmarkStart w:id="35" w:name="_Toc206677024"/>
      <w:bookmarkStart w:id="36" w:name="_Toc209793681"/>
      <w:r w:rsidRPr="005F76D4">
        <w:rPr>
          <w:rFonts w:hint="eastAsia"/>
        </w:rPr>
        <w:t>测试工具</w:t>
      </w:r>
      <w:bookmarkEnd w:id="34"/>
      <w:bookmarkEnd w:id="35"/>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1"/>
        <w:gridCol w:w="1667"/>
        <w:gridCol w:w="3150"/>
        <w:gridCol w:w="1644"/>
      </w:tblGrid>
      <w:tr w:rsidR="00EA4071" w14:paraId="31FF0E8C" w14:textId="77777777" w:rsidTr="00E84359">
        <w:tc>
          <w:tcPr>
            <w:tcW w:w="1109" w:type="pct"/>
            <w:shd w:val="clear" w:color="auto" w:fill="E7E6E6"/>
          </w:tcPr>
          <w:p w14:paraId="1A964443" w14:textId="77777777" w:rsidR="00EA4071" w:rsidRDefault="00EA4071" w:rsidP="001F0026">
            <w:pPr>
              <w:pStyle w:val="af6"/>
            </w:pPr>
            <w:r>
              <w:t>用途</w:t>
            </w:r>
          </w:p>
        </w:tc>
        <w:tc>
          <w:tcPr>
            <w:tcW w:w="1004" w:type="pct"/>
            <w:shd w:val="clear" w:color="auto" w:fill="E7E6E6"/>
          </w:tcPr>
          <w:p w14:paraId="11C57E55" w14:textId="77777777" w:rsidR="00EA4071" w:rsidRDefault="00EA4071" w:rsidP="001F0026">
            <w:pPr>
              <w:pStyle w:val="af6"/>
            </w:pPr>
            <w:r>
              <w:t>工具</w:t>
            </w:r>
          </w:p>
        </w:tc>
        <w:tc>
          <w:tcPr>
            <w:tcW w:w="1897" w:type="pct"/>
            <w:shd w:val="clear" w:color="auto" w:fill="E7E6E6"/>
          </w:tcPr>
          <w:p w14:paraId="608C3B00" w14:textId="77777777" w:rsidR="00EA4071" w:rsidRDefault="00EA4071" w:rsidP="001F0026">
            <w:pPr>
              <w:pStyle w:val="af6"/>
            </w:pPr>
            <w:r>
              <w:t>生产厂商</w:t>
            </w:r>
            <w:r>
              <w:t>/</w:t>
            </w:r>
            <w:r>
              <w:t>自产</w:t>
            </w:r>
          </w:p>
        </w:tc>
        <w:tc>
          <w:tcPr>
            <w:tcW w:w="990" w:type="pct"/>
            <w:shd w:val="clear" w:color="auto" w:fill="E7E6E6"/>
          </w:tcPr>
          <w:p w14:paraId="7EC04AB5" w14:textId="77777777" w:rsidR="00EA4071" w:rsidRDefault="00EA4071" w:rsidP="001F0026">
            <w:pPr>
              <w:pStyle w:val="af6"/>
            </w:pPr>
            <w:r>
              <w:t>版本</w:t>
            </w:r>
          </w:p>
        </w:tc>
      </w:tr>
      <w:tr w:rsidR="00EA4071" w14:paraId="7F265057" w14:textId="77777777" w:rsidTr="00E84359">
        <w:tc>
          <w:tcPr>
            <w:tcW w:w="1109" w:type="pct"/>
          </w:tcPr>
          <w:p w14:paraId="20DDD007" w14:textId="77777777" w:rsidR="00EA4071" w:rsidRDefault="00EA4071" w:rsidP="00E84359">
            <w:pPr>
              <w:pStyle w:val="af7"/>
              <w:rPr>
                <w:rFonts w:hint="eastAsia"/>
              </w:rPr>
            </w:pPr>
          </w:p>
        </w:tc>
        <w:tc>
          <w:tcPr>
            <w:tcW w:w="1004" w:type="pct"/>
          </w:tcPr>
          <w:p w14:paraId="788254BC" w14:textId="77777777" w:rsidR="00EA4071" w:rsidRDefault="00EA4071" w:rsidP="00E84359">
            <w:pPr>
              <w:pStyle w:val="af7"/>
              <w:rPr>
                <w:rFonts w:hint="eastAsia"/>
              </w:rPr>
            </w:pPr>
          </w:p>
        </w:tc>
        <w:tc>
          <w:tcPr>
            <w:tcW w:w="1897" w:type="pct"/>
          </w:tcPr>
          <w:p w14:paraId="3AF9B957" w14:textId="77777777" w:rsidR="00EA4071" w:rsidRDefault="00EA4071" w:rsidP="00E84359">
            <w:pPr>
              <w:pStyle w:val="af7"/>
              <w:rPr>
                <w:rFonts w:hint="eastAsia"/>
              </w:rPr>
            </w:pPr>
          </w:p>
        </w:tc>
        <w:tc>
          <w:tcPr>
            <w:tcW w:w="990" w:type="pct"/>
          </w:tcPr>
          <w:p w14:paraId="194820FD" w14:textId="77777777" w:rsidR="00EA4071" w:rsidRDefault="00EA4071" w:rsidP="00E84359">
            <w:pPr>
              <w:pStyle w:val="af7"/>
              <w:rPr>
                <w:rFonts w:hint="eastAsia"/>
              </w:rPr>
            </w:pPr>
          </w:p>
        </w:tc>
      </w:tr>
      <w:tr w:rsidR="00EA4071" w14:paraId="03C45715" w14:textId="77777777" w:rsidTr="00E84359">
        <w:tc>
          <w:tcPr>
            <w:tcW w:w="1109" w:type="pct"/>
          </w:tcPr>
          <w:p w14:paraId="7BE50FEA" w14:textId="77777777" w:rsidR="00EA4071" w:rsidRDefault="00EA4071" w:rsidP="00E84359">
            <w:pPr>
              <w:pStyle w:val="af7"/>
              <w:rPr>
                <w:rFonts w:hint="eastAsia"/>
              </w:rPr>
            </w:pPr>
          </w:p>
        </w:tc>
        <w:tc>
          <w:tcPr>
            <w:tcW w:w="1004" w:type="pct"/>
          </w:tcPr>
          <w:p w14:paraId="1DA07D05" w14:textId="77777777" w:rsidR="00EA4071" w:rsidRDefault="00EA4071" w:rsidP="00E84359">
            <w:pPr>
              <w:pStyle w:val="af7"/>
              <w:rPr>
                <w:rFonts w:hint="eastAsia"/>
              </w:rPr>
            </w:pPr>
          </w:p>
        </w:tc>
        <w:tc>
          <w:tcPr>
            <w:tcW w:w="1897" w:type="pct"/>
          </w:tcPr>
          <w:p w14:paraId="30E8E9C8" w14:textId="77777777" w:rsidR="00EA4071" w:rsidRDefault="00EA4071" w:rsidP="00E84359">
            <w:pPr>
              <w:pStyle w:val="af7"/>
              <w:rPr>
                <w:rFonts w:hint="eastAsia"/>
              </w:rPr>
            </w:pPr>
          </w:p>
        </w:tc>
        <w:tc>
          <w:tcPr>
            <w:tcW w:w="990" w:type="pct"/>
          </w:tcPr>
          <w:p w14:paraId="725D63A3" w14:textId="77777777" w:rsidR="00EA4071" w:rsidRDefault="00EA4071" w:rsidP="00E84359">
            <w:pPr>
              <w:pStyle w:val="af7"/>
              <w:rPr>
                <w:rFonts w:hint="eastAsia"/>
              </w:rPr>
            </w:pPr>
          </w:p>
        </w:tc>
      </w:tr>
      <w:tr w:rsidR="00EA4071" w14:paraId="2F2BD216" w14:textId="77777777" w:rsidTr="00E84359">
        <w:tc>
          <w:tcPr>
            <w:tcW w:w="1109" w:type="pct"/>
          </w:tcPr>
          <w:p w14:paraId="1E4D85A4" w14:textId="77777777" w:rsidR="00EA4071" w:rsidRDefault="00EA4071" w:rsidP="00E84359">
            <w:pPr>
              <w:pStyle w:val="af7"/>
              <w:rPr>
                <w:rFonts w:hint="eastAsia"/>
              </w:rPr>
            </w:pPr>
          </w:p>
        </w:tc>
        <w:tc>
          <w:tcPr>
            <w:tcW w:w="1004" w:type="pct"/>
          </w:tcPr>
          <w:p w14:paraId="1F0CA338" w14:textId="77777777" w:rsidR="00EA4071" w:rsidRDefault="00EA4071" w:rsidP="00E84359">
            <w:pPr>
              <w:pStyle w:val="af7"/>
              <w:rPr>
                <w:rFonts w:hint="eastAsia"/>
              </w:rPr>
            </w:pPr>
          </w:p>
        </w:tc>
        <w:tc>
          <w:tcPr>
            <w:tcW w:w="1897" w:type="pct"/>
          </w:tcPr>
          <w:p w14:paraId="42DE6F7D" w14:textId="77777777" w:rsidR="00EA4071" w:rsidRDefault="00EA4071" w:rsidP="00E84359">
            <w:pPr>
              <w:pStyle w:val="af7"/>
              <w:rPr>
                <w:rFonts w:hint="eastAsia"/>
              </w:rPr>
            </w:pPr>
          </w:p>
        </w:tc>
        <w:tc>
          <w:tcPr>
            <w:tcW w:w="990" w:type="pct"/>
          </w:tcPr>
          <w:p w14:paraId="6A67E793" w14:textId="77777777" w:rsidR="00EA4071" w:rsidRDefault="00EA4071" w:rsidP="00E84359">
            <w:pPr>
              <w:pStyle w:val="af7"/>
              <w:rPr>
                <w:rFonts w:hint="eastAsia"/>
              </w:rPr>
            </w:pPr>
          </w:p>
        </w:tc>
      </w:tr>
      <w:tr w:rsidR="00EA4071" w14:paraId="5231F51B" w14:textId="77777777" w:rsidTr="00E84359">
        <w:tc>
          <w:tcPr>
            <w:tcW w:w="1109" w:type="pct"/>
          </w:tcPr>
          <w:p w14:paraId="3F276E1C" w14:textId="77777777" w:rsidR="00EA4071" w:rsidRDefault="00EA4071" w:rsidP="00E84359">
            <w:pPr>
              <w:pStyle w:val="af7"/>
              <w:rPr>
                <w:rFonts w:hint="eastAsia"/>
              </w:rPr>
            </w:pPr>
          </w:p>
        </w:tc>
        <w:tc>
          <w:tcPr>
            <w:tcW w:w="1004" w:type="pct"/>
          </w:tcPr>
          <w:p w14:paraId="66B7F306" w14:textId="77777777" w:rsidR="00EA4071" w:rsidRDefault="00EA4071" w:rsidP="00E84359">
            <w:pPr>
              <w:pStyle w:val="af7"/>
              <w:rPr>
                <w:rFonts w:hint="eastAsia"/>
              </w:rPr>
            </w:pPr>
          </w:p>
        </w:tc>
        <w:tc>
          <w:tcPr>
            <w:tcW w:w="1897" w:type="pct"/>
          </w:tcPr>
          <w:p w14:paraId="39F318A1" w14:textId="77777777" w:rsidR="00EA4071" w:rsidRDefault="00EA4071" w:rsidP="00E84359">
            <w:pPr>
              <w:pStyle w:val="af7"/>
              <w:rPr>
                <w:rFonts w:hint="eastAsia"/>
              </w:rPr>
            </w:pPr>
          </w:p>
        </w:tc>
        <w:tc>
          <w:tcPr>
            <w:tcW w:w="990" w:type="pct"/>
          </w:tcPr>
          <w:p w14:paraId="3E049E19" w14:textId="77777777" w:rsidR="00EA4071" w:rsidRDefault="00EA4071" w:rsidP="00E84359">
            <w:pPr>
              <w:pStyle w:val="af7"/>
              <w:rPr>
                <w:rFonts w:hint="eastAsia"/>
              </w:rPr>
            </w:pPr>
          </w:p>
        </w:tc>
      </w:tr>
    </w:tbl>
    <w:p w14:paraId="6194E659" w14:textId="77777777" w:rsidR="00EA4071" w:rsidRDefault="00EA4071" w:rsidP="00EA4071">
      <w:pPr>
        <w:pStyle w:val="1"/>
        <w:rPr>
          <w:rFonts w:hint="eastAsia"/>
        </w:rPr>
      </w:pPr>
      <w:bookmarkStart w:id="37" w:name="_Toc9389"/>
      <w:bookmarkStart w:id="38" w:name="_Toc206677025"/>
      <w:bookmarkStart w:id="39" w:name="_Toc209793682"/>
      <w:r>
        <w:rPr>
          <w:rFonts w:hint="eastAsia"/>
        </w:rPr>
        <w:lastRenderedPageBreak/>
        <w:t>测试</w:t>
      </w:r>
      <w:bookmarkEnd w:id="37"/>
      <w:r>
        <w:rPr>
          <w:rFonts w:hint="eastAsia"/>
        </w:rPr>
        <w:t>方法</w:t>
      </w:r>
      <w:bookmarkEnd w:id="38"/>
      <w:bookmarkEnd w:id="39"/>
    </w:p>
    <w:p w14:paraId="2855C07F" w14:textId="77777777" w:rsidR="00EA4071" w:rsidRPr="007E5E95" w:rsidRDefault="00EA4071" w:rsidP="00EA4071">
      <w:pPr>
        <w:pStyle w:val="2"/>
      </w:pPr>
      <w:bookmarkStart w:id="40" w:name="_Toc28483"/>
      <w:bookmarkStart w:id="41" w:name="_Toc206677026"/>
      <w:bookmarkStart w:id="42" w:name="_Toc209793683"/>
      <w:r w:rsidRPr="007E5E95">
        <w:rPr>
          <w:rFonts w:hint="eastAsia"/>
        </w:rPr>
        <w:t>功能测试</w:t>
      </w:r>
      <w:bookmarkEnd w:id="40"/>
      <w:bookmarkEnd w:id="41"/>
      <w:bookmarkEnd w:id="42"/>
    </w:p>
    <w:tbl>
      <w:tblPr>
        <w:tblW w:w="8153"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25"/>
        <w:gridCol w:w="6528"/>
      </w:tblGrid>
      <w:tr w:rsidR="00EA4071" w14:paraId="50EE08BF" w14:textId="77777777" w:rsidTr="00510B18">
        <w:tc>
          <w:tcPr>
            <w:tcW w:w="1625" w:type="dxa"/>
            <w:shd w:val="clear" w:color="auto" w:fill="E7E6E6"/>
          </w:tcPr>
          <w:p w14:paraId="7CC68BA5" w14:textId="77777777" w:rsidR="00EA4071" w:rsidRDefault="00EA4071" w:rsidP="001F0026">
            <w:pPr>
              <w:pStyle w:val="af6"/>
            </w:pPr>
            <w:r>
              <w:t>测试目标</w:t>
            </w:r>
          </w:p>
        </w:tc>
        <w:tc>
          <w:tcPr>
            <w:tcW w:w="6528" w:type="dxa"/>
          </w:tcPr>
          <w:p w14:paraId="67E82C07" w14:textId="77777777" w:rsidR="00EA4071" w:rsidRPr="00C3148D" w:rsidRDefault="00EA4071" w:rsidP="00C3148D">
            <w:pPr>
              <w:pStyle w:val="af7"/>
              <w:rPr>
                <w:rFonts w:hint="eastAsia"/>
              </w:rPr>
            </w:pPr>
            <w:r w:rsidRPr="00C3148D">
              <w:t>增删改查，导入导出功能</w:t>
            </w:r>
            <w:proofErr w:type="gramStart"/>
            <w:r w:rsidRPr="00C3148D">
              <w:t>能</w:t>
            </w:r>
            <w:proofErr w:type="gramEnd"/>
            <w:r w:rsidRPr="00C3148D">
              <w:t>正常使用且完整。</w:t>
            </w:r>
          </w:p>
        </w:tc>
      </w:tr>
      <w:tr w:rsidR="00EA4071" w14:paraId="0B159F56" w14:textId="77777777" w:rsidTr="00510B18">
        <w:tc>
          <w:tcPr>
            <w:tcW w:w="1625" w:type="dxa"/>
            <w:shd w:val="clear" w:color="auto" w:fill="E7E6E6"/>
          </w:tcPr>
          <w:p w14:paraId="56D2590F" w14:textId="77777777" w:rsidR="00EA4071" w:rsidRDefault="00EA4071" w:rsidP="001F0026">
            <w:pPr>
              <w:pStyle w:val="af6"/>
            </w:pPr>
            <w:r>
              <w:t>测试范围：</w:t>
            </w:r>
          </w:p>
        </w:tc>
        <w:tc>
          <w:tcPr>
            <w:tcW w:w="6528" w:type="dxa"/>
          </w:tcPr>
          <w:p w14:paraId="5EAF6DD6" w14:textId="77777777" w:rsidR="00EA4071" w:rsidRPr="00C3148D" w:rsidRDefault="00EA4071" w:rsidP="00C3148D">
            <w:pPr>
              <w:pStyle w:val="af7"/>
              <w:rPr>
                <w:rFonts w:hint="eastAsia"/>
              </w:rPr>
            </w:pPr>
            <w:r w:rsidRPr="00C3148D">
              <w:t>全局数据管理、基础设施类型管理、机电设备运维系统升级、大屏管理。</w:t>
            </w:r>
          </w:p>
        </w:tc>
      </w:tr>
      <w:tr w:rsidR="00EA4071" w14:paraId="56866C8B" w14:textId="77777777" w:rsidTr="00510B18">
        <w:tc>
          <w:tcPr>
            <w:tcW w:w="1625" w:type="dxa"/>
            <w:shd w:val="clear" w:color="auto" w:fill="E7E6E6"/>
          </w:tcPr>
          <w:p w14:paraId="578E4BA1" w14:textId="77777777" w:rsidR="00EA4071" w:rsidRDefault="00EA4071" w:rsidP="001F0026">
            <w:pPr>
              <w:pStyle w:val="af6"/>
            </w:pPr>
            <w:r>
              <w:t>技术：</w:t>
            </w:r>
          </w:p>
        </w:tc>
        <w:tc>
          <w:tcPr>
            <w:tcW w:w="6528" w:type="dxa"/>
          </w:tcPr>
          <w:p w14:paraId="08F851D5" w14:textId="77777777" w:rsidR="00EA4071" w:rsidRPr="00C3148D" w:rsidRDefault="00EA4071" w:rsidP="00C3148D">
            <w:pPr>
              <w:pStyle w:val="af7"/>
              <w:rPr>
                <w:rFonts w:hint="eastAsia"/>
              </w:rPr>
            </w:pPr>
            <w:r w:rsidRPr="00C3148D">
              <w:t>利用有效的和无效的数据来执行各个用例、用例流或功能，以核实以下内容：</w:t>
            </w:r>
          </w:p>
          <w:p w14:paraId="396812E6" w14:textId="77777777" w:rsidR="00EA4071" w:rsidRPr="00C3148D" w:rsidRDefault="00EA4071" w:rsidP="00C3148D">
            <w:pPr>
              <w:pStyle w:val="af7"/>
              <w:rPr>
                <w:rFonts w:hint="eastAsia"/>
              </w:rPr>
            </w:pPr>
            <w:r w:rsidRPr="00C3148D">
              <w:t>在使用有效数据时得到预期的结果。</w:t>
            </w:r>
          </w:p>
          <w:p w14:paraId="68A9D612" w14:textId="77777777" w:rsidR="00EA4071" w:rsidRPr="00C3148D" w:rsidRDefault="00EA4071" w:rsidP="00C3148D">
            <w:pPr>
              <w:pStyle w:val="af7"/>
              <w:rPr>
                <w:rFonts w:hint="eastAsia"/>
              </w:rPr>
            </w:pPr>
            <w:r w:rsidRPr="00C3148D">
              <w:t>在使用无效数据时显示相应的错误消息或警告消息。</w:t>
            </w:r>
          </w:p>
        </w:tc>
      </w:tr>
      <w:tr w:rsidR="00EA4071" w14:paraId="2ACA5408" w14:textId="77777777" w:rsidTr="00510B18">
        <w:tc>
          <w:tcPr>
            <w:tcW w:w="1625" w:type="dxa"/>
            <w:shd w:val="clear" w:color="auto" w:fill="E7E6E6"/>
          </w:tcPr>
          <w:p w14:paraId="7DFF01EF" w14:textId="77777777" w:rsidR="00EA4071" w:rsidRDefault="00EA4071" w:rsidP="001F0026">
            <w:pPr>
              <w:pStyle w:val="af6"/>
            </w:pPr>
            <w:r>
              <w:t>开始标准：</w:t>
            </w:r>
          </w:p>
        </w:tc>
        <w:tc>
          <w:tcPr>
            <w:tcW w:w="6528" w:type="dxa"/>
          </w:tcPr>
          <w:p w14:paraId="3AFA2E2D" w14:textId="77777777" w:rsidR="00EA4071" w:rsidRPr="00C3148D" w:rsidRDefault="00EA4071" w:rsidP="00C3148D">
            <w:pPr>
              <w:pStyle w:val="af7"/>
              <w:rPr>
                <w:rFonts w:hint="eastAsia"/>
              </w:rPr>
            </w:pPr>
            <w:proofErr w:type="gramStart"/>
            <w:r w:rsidRPr="00C3148D">
              <w:t>开发冒测用例</w:t>
            </w:r>
            <w:proofErr w:type="gramEnd"/>
            <w:r w:rsidRPr="00C3148D">
              <w:t>执行完毕可以提测。</w:t>
            </w:r>
          </w:p>
        </w:tc>
      </w:tr>
      <w:tr w:rsidR="00EA4071" w14:paraId="6C06B25A" w14:textId="77777777" w:rsidTr="00510B18">
        <w:tc>
          <w:tcPr>
            <w:tcW w:w="1625" w:type="dxa"/>
            <w:shd w:val="clear" w:color="auto" w:fill="E7E6E6"/>
          </w:tcPr>
          <w:p w14:paraId="2F068F06" w14:textId="77777777" w:rsidR="00EA4071" w:rsidRDefault="00EA4071" w:rsidP="001F0026">
            <w:pPr>
              <w:pStyle w:val="af6"/>
            </w:pPr>
            <w:r>
              <w:t>完成标准：</w:t>
            </w:r>
          </w:p>
        </w:tc>
        <w:tc>
          <w:tcPr>
            <w:tcW w:w="6528" w:type="dxa"/>
          </w:tcPr>
          <w:p w14:paraId="29A9A409" w14:textId="77777777" w:rsidR="00EA4071" w:rsidRPr="00C3148D" w:rsidRDefault="00EA4071" w:rsidP="00C3148D">
            <w:pPr>
              <w:pStyle w:val="af7"/>
              <w:rPr>
                <w:rFonts w:hint="eastAsia"/>
              </w:rPr>
            </w:pPr>
            <w:r w:rsidRPr="00C3148D">
              <w:t>用例通过率达到</w:t>
            </w:r>
            <w:r w:rsidRPr="00C3148D">
              <w:t>100%</w:t>
            </w:r>
          </w:p>
        </w:tc>
      </w:tr>
      <w:tr w:rsidR="00EA4071" w14:paraId="186116DB" w14:textId="77777777" w:rsidTr="00510B18">
        <w:tc>
          <w:tcPr>
            <w:tcW w:w="1625" w:type="dxa"/>
            <w:shd w:val="clear" w:color="auto" w:fill="E7E6E6"/>
          </w:tcPr>
          <w:p w14:paraId="57F512AA" w14:textId="77777777" w:rsidR="00EA4071" w:rsidRDefault="00EA4071" w:rsidP="001F0026">
            <w:pPr>
              <w:pStyle w:val="af6"/>
            </w:pPr>
            <w:r>
              <w:t>测试重点和优先级：</w:t>
            </w:r>
          </w:p>
        </w:tc>
        <w:tc>
          <w:tcPr>
            <w:tcW w:w="6528" w:type="dxa"/>
          </w:tcPr>
          <w:p w14:paraId="6FD9FA38" w14:textId="77777777" w:rsidR="00EA4071" w:rsidRPr="00C3148D" w:rsidRDefault="00EA4071" w:rsidP="00C3148D">
            <w:pPr>
              <w:pStyle w:val="af7"/>
              <w:rPr>
                <w:rFonts w:hint="eastAsia"/>
              </w:rPr>
            </w:pPr>
            <w:r w:rsidRPr="00C3148D">
              <w:t>主功能全部跑通</w:t>
            </w:r>
          </w:p>
        </w:tc>
      </w:tr>
      <w:tr w:rsidR="00EA4071" w14:paraId="54FC2690" w14:textId="77777777" w:rsidTr="00510B18">
        <w:tc>
          <w:tcPr>
            <w:tcW w:w="1625" w:type="dxa"/>
            <w:shd w:val="clear" w:color="auto" w:fill="E7E6E6"/>
          </w:tcPr>
          <w:p w14:paraId="5FB6813C" w14:textId="77777777" w:rsidR="00EA4071" w:rsidRDefault="00EA4071" w:rsidP="001F0026">
            <w:pPr>
              <w:pStyle w:val="af6"/>
            </w:pPr>
            <w:r>
              <w:t>需考虑的特殊事项：</w:t>
            </w:r>
          </w:p>
        </w:tc>
        <w:tc>
          <w:tcPr>
            <w:tcW w:w="6528" w:type="dxa"/>
          </w:tcPr>
          <w:p w14:paraId="7788C50B" w14:textId="77777777" w:rsidR="00EA4071" w:rsidRPr="00C3148D" w:rsidRDefault="00EA4071" w:rsidP="00C3148D">
            <w:pPr>
              <w:pStyle w:val="af7"/>
              <w:rPr>
                <w:rFonts w:hint="eastAsia"/>
              </w:rPr>
            </w:pPr>
            <w:r w:rsidRPr="00C3148D">
              <w:t>需求文档的准确性</w:t>
            </w:r>
          </w:p>
        </w:tc>
      </w:tr>
    </w:tbl>
    <w:p w14:paraId="68604DFB" w14:textId="77777777" w:rsidR="00EA4071" w:rsidRDefault="00EA4071" w:rsidP="00EA4071">
      <w:pPr>
        <w:ind w:firstLineChars="0" w:firstLine="0"/>
      </w:pPr>
    </w:p>
    <w:p w14:paraId="519C970F" w14:textId="77777777" w:rsidR="00EA4071" w:rsidRPr="007E5E95" w:rsidRDefault="00EA4071" w:rsidP="00EA4071">
      <w:pPr>
        <w:pStyle w:val="2"/>
      </w:pPr>
      <w:bookmarkStart w:id="43" w:name="_Toc7678"/>
      <w:bookmarkStart w:id="44" w:name="_Toc206677027"/>
      <w:bookmarkStart w:id="45" w:name="_Toc209793684"/>
      <w:r w:rsidRPr="007E5E95">
        <w:rPr>
          <w:rFonts w:hint="eastAsia"/>
        </w:rPr>
        <w:t>接口测试</w:t>
      </w:r>
      <w:bookmarkEnd w:id="43"/>
      <w:bookmarkEnd w:id="44"/>
      <w:bookmarkEnd w:id="45"/>
    </w:p>
    <w:tbl>
      <w:tblPr>
        <w:tblW w:w="8254" w:type="dxa"/>
        <w:tblInd w:w="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0"/>
        <w:gridCol w:w="6254"/>
      </w:tblGrid>
      <w:tr w:rsidR="00EA4071" w14:paraId="433A3C96" w14:textId="77777777" w:rsidTr="00510B18">
        <w:tc>
          <w:tcPr>
            <w:tcW w:w="2000" w:type="dxa"/>
            <w:shd w:val="clear" w:color="auto" w:fill="E7E6E6"/>
          </w:tcPr>
          <w:p w14:paraId="7F5C0478" w14:textId="77777777" w:rsidR="00EA4071" w:rsidRDefault="00EA4071" w:rsidP="00510B18">
            <w:pPr>
              <w:pStyle w:val="af6"/>
              <w:ind w:firstLineChars="100" w:firstLine="211"/>
              <w:jc w:val="left"/>
            </w:pPr>
            <w:r>
              <w:t>测试目标</w:t>
            </w:r>
          </w:p>
        </w:tc>
        <w:tc>
          <w:tcPr>
            <w:tcW w:w="6254" w:type="dxa"/>
          </w:tcPr>
          <w:p w14:paraId="082470A0" w14:textId="77777777" w:rsidR="00EA4071" w:rsidRPr="00A23972" w:rsidRDefault="00EA4071" w:rsidP="00A23972">
            <w:pPr>
              <w:pStyle w:val="af7"/>
              <w:rPr>
                <w:rFonts w:hint="eastAsia"/>
              </w:rPr>
            </w:pPr>
            <w:r w:rsidRPr="00A23972">
              <w:t>确保接口调用的正确性。</w:t>
            </w:r>
          </w:p>
          <w:p w14:paraId="79015581" w14:textId="77777777" w:rsidR="00EA4071" w:rsidRPr="00A23972" w:rsidRDefault="00EA4071" w:rsidP="00A23972">
            <w:pPr>
              <w:pStyle w:val="af7"/>
              <w:rPr>
                <w:rFonts w:hint="eastAsia"/>
              </w:rPr>
            </w:pPr>
          </w:p>
        </w:tc>
      </w:tr>
      <w:tr w:rsidR="00EA4071" w14:paraId="780CA75A" w14:textId="77777777" w:rsidTr="00510B18">
        <w:tc>
          <w:tcPr>
            <w:tcW w:w="2000" w:type="dxa"/>
            <w:shd w:val="clear" w:color="auto" w:fill="E7E6E6"/>
          </w:tcPr>
          <w:p w14:paraId="2C3310BF" w14:textId="77777777" w:rsidR="00EA4071" w:rsidRDefault="00EA4071" w:rsidP="00510B18">
            <w:pPr>
              <w:pStyle w:val="af6"/>
              <w:ind w:firstLineChars="100" w:firstLine="211"/>
              <w:jc w:val="left"/>
            </w:pPr>
            <w:r>
              <w:t>测试范围：</w:t>
            </w:r>
          </w:p>
        </w:tc>
        <w:tc>
          <w:tcPr>
            <w:tcW w:w="6254" w:type="dxa"/>
          </w:tcPr>
          <w:p w14:paraId="3E164973" w14:textId="77777777" w:rsidR="00EA4071" w:rsidRPr="00A23972" w:rsidRDefault="00EA4071" w:rsidP="00A23972">
            <w:pPr>
              <w:pStyle w:val="af7"/>
              <w:rPr>
                <w:rFonts w:hint="eastAsia"/>
              </w:rPr>
            </w:pPr>
            <w:r w:rsidRPr="00A23972">
              <w:t>后端提供给前端的部分功能接口</w:t>
            </w:r>
          </w:p>
        </w:tc>
      </w:tr>
      <w:tr w:rsidR="00EA4071" w14:paraId="101EF329" w14:textId="77777777" w:rsidTr="00510B18">
        <w:tc>
          <w:tcPr>
            <w:tcW w:w="2000" w:type="dxa"/>
            <w:shd w:val="clear" w:color="auto" w:fill="E7E6E6"/>
          </w:tcPr>
          <w:p w14:paraId="187D1B16" w14:textId="77777777" w:rsidR="00EA4071" w:rsidRDefault="00EA4071" w:rsidP="00510B18">
            <w:pPr>
              <w:pStyle w:val="af6"/>
              <w:ind w:firstLineChars="100" w:firstLine="211"/>
              <w:jc w:val="left"/>
            </w:pPr>
            <w:r>
              <w:t>技术：</w:t>
            </w:r>
          </w:p>
        </w:tc>
        <w:tc>
          <w:tcPr>
            <w:tcW w:w="6254" w:type="dxa"/>
          </w:tcPr>
          <w:p w14:paraId="1284EA58" w14:textId="77777777" w:rsidR="00EA4071" w:rsidRPr="00A23972" w:rsidRDefault="00EA4071" w:rsidP="00A23972">
            <w:pPr>
              <w:pStyle w:val="af7"/>
              <w:rPr>
                <w:rFonts w:hint="eastAsia"/>
              </w:rPr>
            </w:pPr>
            <w:r w:rsidRPr="00A23972">
              <w:t>Postman</w:t>
            </w:r>
          </w:p>
        </w:tc>
      </w:tr>
      <w:tr w:rsidR="00EA4071" w14:paraId="1A8C1BF0" w14:textId="77777777" w:rsidTr="00510B18">
        <w:tc>
          <w:tcPr>
            <w:tcW w:w="2000" w:type="dxa"/>
            <w:shd w:val="clear" w:color="auto" w:fill="E7E6E6"/>
          </w:tcPr>
          <w:p w14:paraId="0E63206C" w14:textId="77777777" w:rsidR="00EA4071" w:rsidRDefault="00EA4071" w:rsidP="00510B18">
            <w:pPr>
              <w:pStyle w:val="af6"/>
              <w:ind w:firstLineChars="100" w:firstLine="211"/>
              <w:jc w:val="left"/>
            </w:pPr>
            <w:r>
              <w:t>开始标准：</w:t>
            </w:r>
          </w:p>
        </w:tc>
        <w:tc>
          <w:tcPr>
            <w:tcW w:w="6254" w:type="dxa"/>
          </w:tcPr>
          <w:p w14:paraId="0BDF8F60" w14:textId="77777777" w:rsidR="00EA4071" w:rsidRPr="00A23972" w:rsidRDefault="00EA4071" w:rsidP="00A23972">
            <w:pPr>
              <w:pStyle w:val="af7"/>
              <w:rPr>
                <w:rFonts w:hint="eastAsia"/>
              </w:rPr>
            </w:pPr>
            <w:proofErr w:type="gramStart"/>
            <w:r w:rsidRPr="00A23972">
              <w:t>开发冒测用例</w:t>
            </w:r>
            <w:proofErr w:type="gramEnd"/>
            <w:r w:rsidRPr="00A23972">
              <w:t>执行完毕提测，可以准备接口测试。</w:t>
            </w:r>
          </w:p>
        </w:tc>
      </w:tr>
      <w:tr w:rsidR="00EA4071" w14:paraId="61536CA4" w14:textId="77777777" w:rsidTr="00510B18">
        <w:tc>
          <w:tcPr>
            <w:tcW w:w="2000" w:type="dxa"/>
            <w:shd w:val="clear" w:color="auto" w:fill="E7E6E6"/>
          </w:tcPr>
          <w:p w14:paraId="0C18734C" w14:textId="77777777" w:rsidR="00EA4071" w:rsidRDefault="00EA4071" w:rsidP="00510B18">
            <w:pPr>
              <w:pStyle w:val="af6"/>
              <w:ind w:firstLineChars="100" w:firstLine="211"/>
              <w:jc w:val="left"/>
            </w:pPr>
            <w:r>
              <w:t>完成标准：</w:t>
            </w:r>
          </w:p>
        </w:tc>
        <w:tc>
          <w:tcPr>
            <w:tcW w:w="6254" w:type="dxa"/>
          </w:tcPr>
          <w:p w14:paraId="210BEB6D" w14:textId="77777777" w:rsidR="00EA4071" w:rsidRPr="00A23972" w:rsidRDefault="00EA4071" w:rsidP="00A23972">
            <w:pPr>
              <w:pStyle w:val="af7"/>
              <w:rPr>
                <w:rFonts w:hint="eastAsia"/>
              </w:rPr>
            </w:pPr>
            <w:r w:rsidRPr="00A23972">
              <w:t>接口测试用例覆盖率</w:t>
            </w:r>
            <w:r w:rsidRPr="00A23972">
              <w:t>100%</w:t>
            </w:r>
            <w:r w:rsidRPr="00A23972">
              <w:t>。</w:t>
            </w:r>
          </w:p>
        </w:tc>
      </w:tr>
      <w:tr w:rsidR="00EA4071" w14:paraId="5AF53857" w14:textId="77777777" w:rsidTr="00510B18">
        <w:tc>
          <w:tcPr>
            <w:tcW w:w="2000" w:type="dxa"/>
            <w:shd w:val="clear" w:color="auto" w:fill="E7E6E6"/>
          </w:tcPr>
          <w:p w14:paraId="587BCAAF" w14:textId="77777777" w:rsidR="00EA4071" w:rsidRDefault="00EA4071" w:rsidP="00510B18">
            <w:pPr>
              <w:pStyle w:val="af6"/>
              <w:ind w:firstLineChars="100" w:firstLine="211"/>
              <w:jc w:val="left"/>
            </w:pPr>
            <w:r>
              <w:t>测试重点和优先级：</w:t>
            </w:r>
          </w:p>
        </w:tc>
        <w:tc>
          <w:tcPr>
            <w:tcW w:w="6254" w:type="dxa"/>
          </w:tcPr>
          <w:p w14:paraId="201B8620" w14:textId="77777777" w:rsidR="00EA4071" w:rsidRPr="00A23972" w:rsidRDefault="00EA4071" w:rsidP="00A23972">
            <w:pPr>
              <w:pStyle w:val="af7"/>
              <w:rPr>
                <w:rFonts w:hint="eastAsia"/>
              </w:rPr>
            </w:pPr>
            <w:r w:rsidRPr="00A23972">
              <w:t>测试重点：组织控制器、线路管理控制器和路段管理控制器。</w:t>
            </w:r>
          </w:p>
        </w:tc>
      </w:tr>
      <w:tr w:rsidR="00EA4071" w14:paraId="7B586B85" w14:textId="77777777" w:rsidTr="00510B18">
        <w:tc>
          <w:tcPr>
            <w:tcW w:w="2000" w:type="dxa"/>
            <w:shd w:val="clear" w:color="auto" w:fill="E7E6E6"/>
          </w:tcPr>
          <w:p w14:paraId="0C7F3CB9" w14:textId="77777777" w:rsidR="00EA4071" w:rsidRDefault="00EA4071" w:rsidP="00510B18">
            <w:pPr>
              <w:pStyle w:val="af6"/>
              <w:ind w:firstLineChars="100" w:firstLine="211"/>
              <w:jc w:val="left"/>
            </w:pPr>
            <w:r>
              <w:t>需考虑的特殊事项：</w:t>
            </w:r>
          </w:p>
        </w:tc>
        <w:tc>
          <w:tcPr>
            <w:tcW w:w="6254" w:type="dxa"/>
          </w:tcPr>
          <w:p w14:paraId="084933E4" w14:textId="77777777" w:rsidR="00EA4071" w:rsidRPr="00A23972" w:rsidRDefault="00EA4071" w:rsidP="00A23972">
            <w:pPr>
              <w:pStyle w:val="af7"/>
              <w:rPr>
                <w:rFonts w:hint="eastAsia"/>
              </w:rPr>
            </w:pPr>
            <w:r w:rsidRPr="00A23972">
              <w:t>后端如果没有返回数据给前端，前端返回</w:t>
            </w:r>
            <w:r w:rsidRPr="00A23972">
              <w:t>500</w:t>
            </w:r>
            <w:r w:rsidRPr="00A23972">
              <w:t>错误，此错误为业务异常错误码。其它错误码：</w:t>
            </w:r>
            <w:r w:rsidRPr="00A23972">
              <w:t>401</w:t>
            </w:r>
            <w:r w:rsidRPr="00A23972">
              <w:t>未登录、</w:t>
            </w:r>
            <w:r w:rsidRPr="00A23972">
              <w:t>403</w:t>
            </w:r>
            <w:r w:rsidRPr="00A23972">
              <w:t>无权限、</w:t>
            </w:r>
            <w:r w:rsidRPr="00A23972">
              <w:t>404</w:t>
            </w:r>
            <w:r w:rsidRPr="00A23972">
              <w:t>路径不存在、</w:t>
            </w:r>
            <w:r w:rsidRPr="00A23972">
              <w:t>405</w:t>
            </w:r>
            <w:r w:rsidRPr="00A23972">
              <w:t>请求方法不正确、</w:t>
            </w:r>
            <w:r w:rsidRPr="00A23972">
              <w:t>415</w:t>
            </w:r>
            <w:r w:rsidRPr="00A23972">
              <w:t>参数传递异常。</w:t>
            </w:r>
          </w:p>
        </w:tc>
      </w:tr>
    </w:tbl>
    <w:p w14:paraId="0A21C847" w14:textId="77777777" w:rsidR="00EA4071" w:rsidRDefault="00EA4071" w:rsidP="00EA4071">
      <w:pPr>
        <w:ind w:firstLine="480"/>
      </w:pPr>
    </w:p>
    <w:p w14:paraId="4D0D021E" w14:textId="77777777" w:rsidR="00EA4071" w:rsidRPr="007E5E95" w:rsidRDefault="00EA4071" w:rsidP="00EA4071">
      <w:pPr>
        <w:pStyle w:val="2"/>
      </w:pPr>
      <w:bookmarkStart w:id="46" w:name="_Toc12900"/>
      <w:bookmarkStart w:id="47" w:name="_Toc206677028"/>
      <w:bookmarkStart w:id="48" w:name="_Toc209793685"/>
      <w:r w:rsidRPr="007E5E95">
        <w:rPr>
          <w:rFonts w:hint="eastAsia"/>
        </w:rPr>
        <w:t>集成测试</w:t>
      </w:r>
      <w:bookmarkEnd w:id="46"/>
      <w:bookmarkEnd w:id="47"/>
      <w:bookmarkEnd w:id="48"/>
    </w:p>
    <w:tbl>
      <w:tblPr>
        <w:tblW w:w="8215" w:type="dxa"/>
        <w:tblInd w:w="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1"/>
        <w:gridCol w:w="6074"/>
      </w:tblGrid>
      <w:tr w:rsidR="00EA4071" w14:paraId="1E0F07A8" w14:textId="77777777" w:rsidTr="00510B18">
        <w:tc>
          <w:tcPr>
            <w:tcW w:w="2141" w:type="dxa"/>
            <w:shd w:val="clear" w:color="auto" w:fill="E7E6E6"/>
          </w:tcPr>
          <w:p w14:paraId="071706D4" w14:textId="77777777" w:rsidR="00EA4071" w:rsidRDefault="00EA4071" w:rsidP="00510B18">
            <w:pPr>
              <w:pStyle w:val="af6"/>
              <w:ind w:firstLineChars="100" w:firstLine="211"/>
              <w:jc w:val="left"/>
            </w:pPr>
            <w:r>
              <w:t>测试目标</w:t>
            </w:r>
          </w:p>
        </w:tc>
        <w:tc>
          <w:tcPr>
            <w:tcW w:w="6074" w:type="dxa"/>
          </w:tcPr>
          <w:p w14:paraId="196DA2E6" w14:textId="77777777" w:rsidR="00EA4071" w:rsidRPr="00E0175B" w:rsidRDefault="00EA4071" w:rsidP="00E0175B">
            <w:pPr>
              <w:pStyle w:val="af7"/>
              <w:rPr>
                <w:rFonts w:hint="eastAsia"/>
              </w:rPr>
            </w:pPr>
            <w:r w:rsidRPr="00E0175B">
              <w:t>路段管理模块和其他相关联模块的一致性</w:t>
            </w:r>
          </w:p>
        </w:tc>
      </w:tr>
      <w:tr w:rsidR="00EA4071" w14:paraId="1260BA24" w14:textId="77777777" w:rsidTr="00510B18">
        <w:tc>
          <w:tcPr>
            <w:tcW w:w="2141" w:type="dxa"/>
            <w:shd w:val="clear" w:color="auto" w:fill="E7E6E6"/>
          </w:tcPr>
          <w:p w14:paraId="41A5710D" w14:textId="77777777" w:rsidR="00EA4071" w:rsidRDefault="00EA4071" w:rsidP="00510B18">
            <w:pPr>
              <w:pStyle w:val="af6"/>
              <w:ind w:firstLineChars="100" w:firstLine="211"/>
              <w:jc w:val="left"/>
            </w:pPr>
            <w:r>
              <w:t>测试范围：</w:t>
            </w:r>
          </w:p>
        </w:tc>
        <w:tc>
          <w:tcPr>
            <w:tcW w:w="6074" w:type="dxa"/>
          </w:tcPr>
          <w:p w14:paraId="02EEE255" w14:textId="77777777" w:rsidR="00EA4071" w:rsidRPr="00E0175B" w:rsidRDefault="00EA4071" w:rsidP="00E0175B">
            <w:pPr>
              <w:pStyle w:val="af7"/>
              <w:rPr>
                <w:rFonts w:hint="eastAsia"/>
              </w:rPr>
            </w:pPr>
            <w:r w:rsidRPr="00E0175B">
              <w:t>路段管理依赖线路管理，组织机构管理</w:t>
            </w:r>
          </w:p>
          <w:p w14:paraId="216D8BDB" w14:textId="77777777" w:rsidR="00EA4071" w:rsidRPr="00E0175B" w:rsidRDefault="00EA4071" w:rsidP="00E0175B">
            <w:pPr>
              <w:pStyle w:val="af7"/>
              <w:rPr>
                <w:rFonts w:hint="eastAsia"/>
              </w:rPr>
            </w:pPr>
            <w:r w:rsidRPr="00E0175B">
              <w:t>被桥梁管理，隧道管理，涵洞管理，变电房管理等依赖</w:t>
            </w:r>
          </w:p>
          <w:p w14:paraId="029B1426" w14:textId="77777777" w:rsidR="00EA4071" w:rsidRPr="00E0175B" w:rsidRDefault="00EA4071" w:rsidP="00E0175B">
            <w:pPr>
              <w:pStyle w:val="af7"/>
              <w:rPr>
                <w:rFonts w:hint="eastAsia"/>
              </w:rPr>
            </w:pPr>
            <w:r w:rsidRPr="00E0175B">
              <w:t>测试数据的一致性</w:t>
            </w:r>
          </w:p>
        </w:tc>
      </w:tr>
      <w:tr w:rsidR="00EA4071" w14:paraId="062DBFEE" w14:textId="77777777" w:rsidTr="00510B18">
        <w:tc>
          <w:tcPr>
            <w:tcW w:w="2141" w:type="dxa"/>
            <w:shd w:val="clear" w:color="auto" w:fill="E7E6E6"/>
          </w:tcPr>
          <w:p w14:paraId="23D1C3BC" w14:textId="77777777" w:rsidR="00EA4071" w:rsidRDefault="00EA4071" w:rsidP="00510B18">
            <w:pPr>
              <w:pStyle w:val="af6"/>
              <w:ind w:firstLineChars="100" w:firstLine="211"/>
              <w:jc w:val="left"/>
            </w:pPr>
            <w:r>
              <w:lastRenderedPageBreak/>
              <w:t>技术：</w:t>
            </w:r>
          </w:p>
        </w:tc>
        <w:tc>
          <w:tcPr>
            <w:tcW w:w="6074" w:type="dxa"/>
          </w:tcPr>
          <w:p w14:paraId="414EC6CF" w14:textId="77777777" w:rsidR="00EA4071" w:rsidRPr="00E0175B" w:rsidRDefault="00EA4071" w:rsidP="00E0175B">
            <w:pPr>
              <w:pStyle w:val="af7"/>
              <w:rPr>
                <w:rFonts w:hint="eastAsia"/>
              </w:rPr>
            </w:pPr>
            <w:r w:rsidRPr="00E0175B">
              <w:t>如果被引用的数据被删除，给出错误提示</w:t>
            </w:r>
          </w:p>
        </w:tc>
      </w:tr>
      <w:tr w:rsidR="00EA4071" w14:paraId="7355394F" w14:textId="77777777" w:rsidTr="00510B18">
        <w:tc>
          <w:tcPr>
            <w:tcW w:w="2141" w:type="dxa"/>
            <w:shd w:val="clear" w:color="auto" w:fill="E7E6E6"/>
          </w:tcPr>
          <w:p w14:paraId="2428C0F0" w14:textId="77777777" w:rsidR="00EA4071" w:rsidRDefault="00EA4071" w:rsidP="00510B18">
            <w:pPr>
              <w:pStyle w:val="af6"/>
              <w:ind w:firstLineChars="100" w:firstLine="211"/>
              <w:jc w:val="left"/>
            </w:pPr>
            <w:r>
              <w:t>开始标准：</w:t>
            </w:r>
          </w:p>
        </w:tc>
        <w:tc>
          <w:tcPr>
            <w:tcW w:w="6074" w:type="dxa"/>
          </w:tcPr>
          <w:p w14:paraId="4A7E88DC" w14:textId="77777777" w:rsidR="00EA4071" w:rsidRPr="00E0175B" w:rsidRDefault="00EA4071" w:rsidP="00E0175B">
            <w:pPr>
              <w:pStyle w:val="af7"/>
              <w:rPr>
                <w:rFonts w:hint="eastAsia"/>
              </w:rPr>
            </w:pPr>
            <w:r w:rsidRPr="00E0175B">
              <w:t>创建一条路段的数据依赖组织机构和线路并且被桥梁等模块引用</w:t>
            </w:r>
          </w:p>
        </w:tc>
      </w:tr>
      <w:tr w:rsidR="00EA4071" w14:paraId="4D40DFAF" w14:textId="77777777" w:rsidTr="00510B18">
        <w:tc>
          <w:tcPr>
            <w:tcW w:w="2141" w:type="dxa"/>
            <w:shd w:val="clear" w:color="auto" w:fill="E7E6E6"/>
          </w:tcPr>
          <w:p w14:paraId="2784804A" w14:textId="77777777" w:rsidR="00EA4071" w:rsidRDefault="00EA4071" w:rsidP="00510B18">
            <w:pPr>
              <w:pStyle w:val="af6"/>
              <w:ind w:firstLineChars="100" w:firstLine="211"/>
              <w:jc w:val="left"/>
            </w:pPr>
            <w:r>
              <w:t>完成标准：</w:t>
            </w:r>
          </w:p>
        </w:tc>
        <w:tc>
          <w:tcPr>
            <w:tcW w:w="6074" w:type="dxa"/>
          </w:tcPr>
          <w:p w14:paraId="213A62A3" w14:textId="77777777" w:rsidR="00EA4071" w:rsidRPr="00E0175B" w:rsidRDefault="00EA4071" w:rsidP="00E0175B">
            <w:pPr>
              <w:pStyle w:val="af7"/>
              <w:rPr>
                <w:rFonts w:hint="eastAsia"/>
              </w:rPr>
            </w:pPr>
            <w:r w:rsidRPr="00E0175B">
              <w:t>在被引入的模块和路段模块做删除操作，被引用数据</w:t>
            </w:r>
          </w:p>
          <w:p w14:paraId="57E6D331" w14:textId="77777777" w:rsidR="00EA4071" w:rsidRPr="00E0175B" w:rsidRDefault="00EA4071" w:rsidP="00E0175B">
            <w:pPr>
              <w:pStyle w:val="af7"/>
              <w:rPr>
                <w:rFonts w:hint="eastAsia"/>
              </w:rPr>
            </w:pPr>
            <w:r w:rsidRPr="00E0175B">
              <w:t>不可以删除</w:t>
            </w:r>
          </w:p>
        </w:tc>
      </w:tr>
      <w:tr w:rsidR="00EA4071" w14:paraId="7EFE3D45" w14:textId="77777777" w:rsidTr="00510B18">
        <w:tc>
          <w:tcPr>
            <w:tcW w:w="2141" w:type="dxa"/>
            <w:shd w:val="clear" w:color="auto" w:fill="E7E6E6"/>
          </w:tcPr>
          <w:p w14:paraId="4CD21118" w14:textId="77777777" w:rsidR="00EA4071" w:rsidRDefault="00EA4071" w:rsidP="00510B18">
            <w:pPr>
              <w:pStyle w:val="af6"/>
              <w:ind w:firstLineChars="100" w:firstLine="211"/>
              <w:jc w:val="left"/>
            </w:pPr>
            <w:r>
              <w:t>测试重点和优先级：</w:t>
            </w:r>
          </w:p>
        </w:tc>
        <w:tc>
          <w:tcPr>
            <w:tcW w:w="6074" w:type="dxa"/>
          </w:tcPr>
          <w:p w14:paraId="31E69B5D" w14:textId="77777777" w:rsidR="00EA4071" w:rsidRPr="00E0175B" w:rsidRDefault="00EA4071" w:rsidP="00E0175B">
            <w:pPr>
              <w:pStyle w:val="af7"/>
              <w:rPr>
                <w:rFonts w:hint="eastAsia"/>
              </w:rPr>
            </w:pPr>
            <w:r w:rsidRPr="00E0175B">
              <w:t>在引入的线路和组织机构上做删除操作，不可删除</w:t>
            </w:r>
          </w:p>
          <w:p w14:paraId="76E309DC" w14:textId="77777777" w:rsidR="00EA4071" w:rsidRPr="00E0175B" w:rsidRDefault="00EA4071" w:rsidP="00E0175B">
            <w:pPr>
              <w:pStyle w:val="af7"/>
              <w:rPr>
                <w:rFonts w:hint="eastAsia"/>
              </w:rPr>
            </w:pPr>
            <w:r w:rsidRPr="00E0175B">
              <w:t>在桥梁等模块引用这条路段信息，这条路段信息不可以删除</w:t>
            </w:r>
          </w:p>
        </w:tc>
      </w:tr>
      <w:tr w:rsidR="00EA4071" w14:paraId="47275778" w14:textId="77777777" w:rsidTr="00510B18">
        <w:tc>
          <w:tcPr>
            <w:tcW w:w="2141" w:type="dxa"/>
            <w:shd w:val="clear" w:color="auto" w:fill="E7E6E6"/>
          </w:tcPr>
          <w:p w14:paraId="7A81861C" w14:textId="77777777" w:rsidR="00EA4071" w:rsidRDefault="00EA4071" w:rsidP="00510B18">
            <w:pPr>
              <w:pStyle w:val="af6"/>
              <w:ind w:firstLineChars="100" w:firstLine="211"/>
              <w:jc w:val="left"/>
            </w:pPr>
            <w:r>
              <w:t>需考虑的特殊事项：</w:t>
            </w:r>
          </w:p>
        </w:tc>
        <w:tc>
          <w:tcPr>
            <w:tcW w:w="6074" w:type="dxa"/>
          </w:tcPr>
          <w:p w14:paraId="5602DEBA" w14:textId="77777777" w:rsidR="00EA4071" w:rsidRPr="00E0175B" w:rsidRDefault="00EA4071" w:rsidP="00E0175B">
            <w:pPr>
              <w:pStyle w:val="af7"/>
              <w:rPr>
                <w:rFonts w:hint="eastAsia"/>
              </w:rPr>
            </w:pPr>
            <w:r w:rsidRPr="00E0175B">
              <w:t>暂无</w:t>
            </w:r>
          </w:p>
        </w:tc>
      </w:tr>
    </w:tbl>
    <w:p w14:paraId="4B535E86" w14:textId="77777777" w:rsidR="00EA4071" w:rsidRPr="007E5E95" w:rsidRDefault="00EA4071" w:rsidP="00EA4071">
      <w:pPr>
        <w:pStyle w:val="2"/>
      </w:pPr>
      <w:bookmarkStart w:id="49" w:name="_Toc677"/>
      <w:bookmarkStart w:id="50" w:name="_Toc206677029"/>
      <w:bookmarkStart w:id="51" w:name="_Toc209793686"/>
      <w:r w:rsidRPr="007E5E95">
        <w:rPr>
          <w:rFonts w:hint="eastAsia"/>
        </w:rPr>
        <w:t>用户界面测试</w:t>
      </w:r>
      <w:bookmarkEnd w:id="49"/>
      <w:bookmarkEnd w:id="50"/>
      <w:bookmarkEnd w:id="51"/>
    </w:p>
    <w:tbl>
      <w:tblPr>
        <w:tblW w:w="8153" w:type="dxa"/>
        <w:tblInd w:w="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9"/>
        <w:gridCol w:w="6074"/>
      </w:tblGrid>
      <w:tr w:rsidR="00EA4071" w14:paraId="63261920" w14:textId="77777777" w:rsidTr="00510B18">
        <w:tc>
          <w:tcPr>
            <w:tcW w:w="2079" w:type="dxa"/>
            <w:shd w:val="clear" w:color="auto" w:fill="E7E6E6"/>
          </w:tcPr>
          <w:p w14:paraId="585E22E7" w14:textId="77777777" w:rsidR="00EA4071" w:rsidRDefault="00EA4071" w:rsidP="00510B18">
            <w:pPr>
              <w:pStyle w:val="af6"/>
              <w:ind w:firstLineChars="100" w:firstLine="211"/>
              <w:jc w:val="both"/>
            </w:pPr>
            <w:r>
              <w:t>测试目标</w:t>
            </w:r>
          </w:p>
        </w:tc>
        <w:tc>
          <w:tcPr>
            <w:tcW w:w="6074" w:type="dxa"/>
          </w:tcPr>
          <w:p w14:paraId="2E6DEB29" w14:textId="77777777" w:rsidR="00EA4071" w:rsidRPr="001E3A62" w:rsidRDefault="00EA4071" w:rsidP="001E3A62">
            <w:pPr>
              <w:pStyle w:val="af7"/>
              <w:rPr>
                <w:rFonts w:hint="eastAsia"/>
              </w:rPr>
            </w:pPr>
            <w:r w:rsidRPr="001E3A62">
              <w:t>核实以下内容：</w:t>
            </w:r>
          </w:p>
          <w:p w14:paraId="49E3454F" w14:textId="77777777" w:rsidR="00EA4071" w:rsidRPr="001E3A62" w:rsidRDefault="00EA4071" w:rsidP="001E3A62">
            <w:pPr>
              <w:pStyle w:val="af7"/>
              <w:rPr>
                <w:rFonts w:hint="eastAsia"/>
              </w:rPr>
            </w:pPr>
            <w:r w:rsidRPr="001E3A62">
              <w:t>通过测试进行的浏览可正确反映业务的功能和需求，这种浏览包括窗口与窗口之间、字段与字段之间的浏览，以及各种访问方法（</w:t>
            </w:r>
            <w:r w:rsidRPr="001E3A62">
              <w:t>Tab</w:t>
            </w:r>
            <w:r w:rsidRPr="001E3A62">
              <w:t>键、鼠标移动、和快捷键）的使用</w:t>
            </w:r>
          </w:p>
          <w:p w14:paraId="2EE6B121" w14:textId="77777777" w:rsidR="00EA4071" w:rsidRPr="001E3A62" w:rsidRDefault="00EA4071" w:rsidP="001E3A62">
            <w:pPr>
              <w:pStyle w:val="af7"/>
              <w:rPr>
                <w:rFonts w:hint="eastAsia"/>
              </w:rPr>
            </w:pPr>
            <w:r w:rsidRPr="001E3A62">
              <w:t>窗口的对象和特征（例如，菜单、大小、位置、状态和中心）都符合标准。</w:t>
            </w:r>
          </w:p>
        </w:tc>
      </w:tr>
      <w:tr w:rsidR="00EA4071" w14:paraId="7D3E988C" w14:textId="77777777" w:rsidTr="00510B18">
        <w:tc>
          <w:tcPr>
            <w:tcW w:w="2079" w:type="dxa"/>
            <w:shd w:val="clear" w:color="auto" w:fill="E7E6E6"/>
          </w:tcPr>
          <w:p w14:paraId="479ECE2C" w14:textId="77777777" w:rsidR="00EA4071" w:rsidRDefault="00EA4071" w:rsidP="00510B18">
            <w:pPr>
              <w:pStyle w:val="af6"/>
              <w:ind w:firstLineChars="100" w:firstLine="211"/>
              <w:jc w:val="both"/>
            </w:pPr>
            <w:r>
              <w:t>测试范围：</w:t>
            </w:r>
          </w:p>
        </w:tc>
        <w:tc>
          <w:tcPr>
            <w:tcW w:w="6074" w:type="dxa"/>
          </w:tcPr>
          <w:p w14:paraId="325836E4" w14:textId="77777777" w:rsidR="00EA4071" w:rsidRPr="001E3A62" w:rsidRDefault="00EA4071" w:rsidP="001E3A62">
            <w:pPr>
              <w:pStyle w:val="af7"/>
              <w:rPr>
                <w:rFonts w:hint="eastAsia"/>
              </w:rPr>
            </w:pPr>
            <w:r w:rsidRPr="001E3A62">
              <w:t>全局数据管理</w:t>
            </w:r>
          </w:p>
        </w:tc>
      </w:tr>
      <w:tr w:rsidR="00EA4071" w14:paraId="11319571" w14:textId="77777777" w:rsidTr="00510B18">
        <w:tc>
          <w:tcPr>
            <w:tcW w:w="2079" w:type="dxa"/>
            <w:shd w:val="clear" w:color="auto" w:fill="E7E6E6"/>
          </w:tcPr>
          <w:p w14:paraId="656F3D40" w14:textId="77777777" w:rsidR="00EA4071" w:rsidRDefault="00EA4071" w:rsidP="00510B18">
            <w:pPr>
              <w:pStyle w:val="af6"/>
              <w:ind w:firstLineChars="100" w:firstLine="211"/>
              <w:jc w:val="both"/>
            </w:pPr>
            <w:r>
              <w:t>技术：</w:t>
            </w:r>
          </w:p>
        </w:tc>
        <w:tc>
          <w:tcPr>
            <w:tcW w:w="6074" w:type="dxa"/>
          </w:tcPr>
          <w:p w14:paraId="778DACF8" w14:textId="77777777" w:rsidR="00EA4071" w:rsidRPr="001E3A62" w:rsidRDefault="00EA4071" w:rsidP="001E3A62">
            <w:pPr>
              <w:pStyle w:val="af7"/>
              <w:rPr>
                <w:rFonts w:hint="eastAsia"/>
              </w:rPr>
            </w:pPr>
            <w:r w:rsidRPr="001E3A62">
              <w:t>为每个窗口创建或修改测试，以核实各个应用程序窗口和对象都可正确地进行浏览，并处于正常的对象状态。</w:t>
            </w:r>
          </w:p>
        </w:tc>
      </w:tr>
      <w:tr w:rsidR="00EA4071" w14:paraId="0D2F313F" w14:textId="77777777" w:rsidTr="00510B18">
        <w:tc>
          <w:tcPr>
            <w:tcW w:w="2079" w:type="dxa"/>
            <w:shd w:val="clear" w:color="auto" w:fill="E7E6E6"/>
          </w:tcPr>
          <w:p w14:paraId="363EC088" w14:textId="77777777" w:rsidR="00EA4071" w:rsidRDefault="00EA4071" w:rsidP="00510B18">
            <w:pPr>
              <w:pStyle w:val="af6"/>
              <w:ind w:firstLineChars="100" w:firstLine="211"/>
              <w:jc w:val="both"/>
            </w:pPr>
            <w:r>
              <w:t>开始标准：</w:t>
            </w:r>
          </w:p>
        </w:tc>
        <w:tc>
          <w:tcPr>
            <w:tcW w:w="6074" w:type="dxa"/>
          </w:tcPr>
          <w:p w14:paraId="206CE8E4" w14:textId="77777777" w:rsidR="00EA4071" w:rsidRPr="001E3A62" w:rsidRDefault="00EA4071" w:rsidP="001E3A62">
            <w:pPr>
              <w:pStyle w:val="af7"/>
              <w:rPr>
                <w:rFonts w:hint="eastAsia"/>
              </w:rPr>
            </w:pPr>
            <w:r w:rsidRPr="001E3A62">
              <w:t>前端开发功能完成，</w:t>
            </w:r>
            <w:proofErr w:type="gramStart"/>
            <w:r w:rsidRPr="001E3A62">
              <w:t>冒测用例</w:t>
            </w:r>
            <w:proofErr w:type="gramEnd"/>
            <w:r w:rsidRPr="001E3A62">
              <w:t>执行完毕</w:t>
            </w:r>
            <w:proofErr w:type="gramStart"/>
            <w:r w:rsidRPr="001E3A62">
              <w:t>可以提测</w:t>
            </w:r>
            <w:proofErr w:type="gramEnd"/>
          </w:p>
        </w:tc>
      </w:tr>
      <w:tr w:rsidR="00EA4071" w14:paraId="09D5A8BB" w14:textId="77777777" w:rsidTr="00510B18">
        <w:tc>
          <w:tcPr>
            <w:tcW w:w="2079" w:type="dxa"/>
            <w:shd w:val="clear" w:color="auto" w:fill="E7E6E6"/>
          </w:tcPr>
          <w:p w14:paraId="6680FD20" w14:textId="77777777" w:rsidR="00EA4071" w:rsidRDefault="00EA4071" w:rsidP="00510B18">
            <w:pPr>
              <w:pStyle w:val="af6"/>
              <w:ind w:firstLineChars="100" w:firstLine="211"/>
              <w:jc w:val="both"/>
            </w:pPr>
            <w:r>
              <w:t>完成标准：</w:t>
            </w:r>
          </w:p>
        </w:tc>
        <w:tc>
          <w:tcPr>
            <w:tcW w:w="6074" w:type="dxa"/>
          </w:tcPr>
          <w:p w14:paraId="7D7B9A26" w14:textId="77777777" w:rsidR="00EA4071" w:rsidRPr="001E3A62" w:rsidRDefault="00EA4071" w:rsidP="001E3A62">
            <w:pPr>
              <w:pStyle w:val="af7"/>
              <w:rPr>
                <w:rFonts w:hint="eastAsia"/>
              </w:rPr>
            </w:pPr>
            <w:r w:rsidRPr="001E3A62">
              <w:t>用户界面的风格可满足用户需求，文字准确、页面美观、文字与图片组合完美、操作友好</w:t>
            </w:r>
          </w:p>
        </w:tc>
      </w:tr>
      <w:tr w:rsidR="00EA4071" w14:paraId="61759031" w14:textId="77777777" w:rsidTr="00510B18">
        <w:tc>
          <w:tcPr>
            <w:tcW w:w="2079" w:type="dxa"/>
            <w:shd w:val="clear" w:color="auto" w:fill="E7E6E6"/>
          </w:tcPr>
          <w:p w14:paraId="64B6CA66" w14:textId="77777777" w:rsidR="00EA4071" w:rsidRDefault="00EA4071" w:rsidP="00510B18">
            <w:pPr>
              <w:pStyle w:val="af6"/>
              <w:ind w:firstLineChars="100" w:firstLine="211"/>
              <w:jc w:val="both"/>
            </w:pPr>
            <w:r>
              <w:t>测试重点和优先级：</w:t>
            </w:r>
          </w:p>
        </w:tc>
        <w:tc>
          <w:tcPr>
            <w:tcW w:w="6074" w:type="dxa"/>
          </w:tcPr>
          <w:p w14:paraId="537F9B4C" w14:textId="77777777" w:rsidR="00EA4071" w:rsidRPr="001E3A62" w:rsidRDefault="00EA4071" w:rsidP="001E3A62">
            <w:pPr>
              <w:pStyle w:val="af7"/>
              <w:rPr>
                <w:rFonts w:hint="eastAsia"/>
              </w:rPr>
            </w:pPr>
            <w:r w:rsidRPr="001E3A62">
              <w:t>优先级：客户需求</w:t>
            </w:r>
            <w:r w:rsidRPr="001E3A62">
              <w:t>&gt;</w:t>
            </w:r>
            <w:r w:rsidRPr="001E3A62">
              <w:t>可视性</w:t>
            </w:r>
            <w:r w:rsidRPr="001E3A62">
              <w:t>&gt;</w:t>
            </w:r>
            <w:r w:rsidRPr="001E3A62">
              <w:t>操作友好</w:t>
            </w:r>
            <w:r w:rsidRPr="001E3A62">
              <w:t>&gt;</w:t>
            </w:r>
            <w:r w:rsidRPr="001E3A62">
              <w:t>页面美观</w:t>
            </w:r>
            <w:r w:rsidRPr="001E3A62">
              <w:t xml:space="preserve">        </w:t>
            </w:r>
          </w:p>
        </w:tc>
      </w:tr>
      <w:tr w:rsidR="00EA4071" w14:paraId="5EE37C0F" w14:textId="77777777" w:rsidTr="00510B18">
        <w:tc>
          <w:tcPr>
            <w:tcW w:w="2079" w:type="dxa"/>
            <w:shd w:val="clear" w:color="auto" w:fill="E7E6E6"/>
          </w:tcPr>
          <w:p w14:paraId="7629A2FB" w14:textId="77777777" w:rsidR="00EA4071" w:rsidRDefault="00EA4071" w:rsidP="00510B18">
            <w:pPr>
              <w:pStyle w:val="af6"/>
              <w:ind w:firstLineChars="100" w:firstLine="211"/>
              <w:jc w:val="both"/>
            </w:pPr>
            <w:r>
              <w:t>需考虑的特殊事项：</w:t>
            </w:r>
          </w:p>
        </w:tc>
        <w:tc>
          <w:tcPr>
            <w:tcW w:w="6074" w:type="dxa"/>
          </w:tcPr>
          <w:p w14:paraId="365E68B3" w14:textId="77777777" w:rsidR="00EA4071" w:rsidRPr="001E3A62" w:rsidRDefault="00EA4071" w:rsidP="001E3A62">
            <w:pPr>
              <w:pStyle w:val="af7"/>
              <w:rPr>
                <w:rFonts w:hint="eastAsia"/>
              </w:rPr>
            </w:pPr>
            <w:r w:rsidRPr="001E3A62">
              <w:t>并不是所有定制或第三</w:t>
            </w:r>
            <w:proofErr w:type="gramStart"/>
            <w:r w:rsidRPr="001E3A62">
              <w:t>方对象</w:t>
            </w:r>
            <w:proofErr w:type="gramEnd"/>
            <w:r w:rsidRPr="001E3A62">
              <w:t>的特征都可访问。</w:t>
            </w:r>
          </w:p>
        </w:tc>
      </w:tr>
    </w:tbl>
    <w:p w14:paraId="581B2DE7" w14:textId="77777777" w:rsidR="00EA4071" w:rsidRDefault="00EA4071" w:rsidP="00EA4071">
      <w:pPr>
        <w:ind w:firstLine="480"/>
      </w:pPr>
    </w:p>
    <w:p w14:paraId="25BCEAAF" w14:textId="77777777" w:rsidR="00EA4071" w:rsidRPr="007E5E95" w:rsidRDefault="00EA4071" w:rsidP="00EA4071">
      <w:pPr>
        <w:pStyle w:val="2"/>
      </w:pPr>
      <w:bookmarkStart w:id="52" w:name="_Toc496"/>
      <w:bookmarkStart w:id="53" w:name="_Toc206677030"/>
      <w:bookmarkStart w:id="54" w:name="_Toc209793687"/>
      <w:r w:rsidRPr="007E5E95">
        <w:rPr>
          <w:rFonts w:hint="eastAsia"/>
        </w:rPr>
        <w:t>性能</w:t>
      </w:r>
      <w:bookmarkEnd w:id="52"/>
      <w:r w:rsidRPr="007E5E95">
        <w:rPr>
          <w:rFonts w:hint="eastAsia"/>
        </w:rPr>
        <w:t>测试</w:t>
      </w:r>
      <w:bookmarkEnd w:id="53"/>
      <w:bookmarkEnd w:id="54"/>
    </w:p>
    <w:tbl>
      <w:tblPr>
        <w:tblW w:w="8328"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4"/>
        <w:gridCol w:w="6074"/>
      </w:tblGrid>
      <w:tr w:rsidR="00EA4071" w14:paraId="32FF458C" w14:textId="77777777" w:rsidTr="00510B18">
        <w:tc>
          <w:tcPr>
            <w:tcW w:w="2254" w:type="dxa"/>
            <w:shd w:val="clear" w:color="auto" w:fill="E7E6E6"/>
          </w:tcPr>
          <w:p w14:paraId="5B840766" w14:textId="77777777" w:rsidR="00EA4071" w:rsidRDefault="00EA4071" w:rsidP="00510B18">
            <w:pPr>
              <w:pStyle w:val="af6"/>
              <w:ind w:firstLineChars="100" w:firstLine="211"/>
              <w:jc w:val="left"/>
            </w:pPr>
            <w:r>
              <w:t>测试目标</w:t>
            </w:r>
          </w:p>
        </w:tc>
        <w:tc>
          <w:tcPr>
            <w:tcW w:w="6074" w:type="dxa"/>
          </w:tcPr>
          <w:p w14:paraId="731CCD5C" w14:textId="77777777" w:rsidR="00EA4071" w:rsidRPr="00C80B00" w:rsidRDefault="00EA4071" w:rsidP="00C80B00">
            <w:pPr>
              <w:pStyle w:val="af7"/>
              <w:rPr>
                <w:rFonts w:hint="eastAsia"/>
              </w:rPr>
            </w:pPr>
            <w:r w:rsidRPr="00C80B00">
              <w:t>20-30</w:t>
            </w:r>
            <w:r w:rsidRPr="00C80B00">
              <w:t>人同时访问</w:t>
            </w:r>
          </w:p>
        </w:tc>
      </w:tr>
      <w:tr w:rsidR="00EA4071" w14:paraId="0843946B" w14:textId="77777777" w:rsidTr="00510B18">
        <w:tc>
          <w:tcPr>
            <w:tcW w:w="2254" w:type="dxa"/>
            <w:shd w:val="clear" w:color="auto" w:fill="E7E6E6"/>
          </w:tcPr>
          <w:p w14:paraId="061BE0E8" w14:textId="77777777" w:rsidR="00EA4071" w:rsidRDefault="00EA4071" w:rsidP="00510B18">
            <w:pPr>
              <w:pStyle w:val="af6"/>
              <w:ind w:firstLineChars="100" w:firstLine="211"/>
              <w:jc w:val="left"/>
            </w:pPr>
            <w:r>
              <w:t>测试范围：</w:t>
            </w:r>
          </w:p>
        </w:tc>
        <w:tc>
          <w:tcPr>
            <w:tcW w:w="6074" w:type="dxa"/>
          </w:tcPr>
          <w:p w14:paraId="768FDDF9" w14:textId="77777777" w:rsidR="00EA4071" w:rsidRPr="00C80B00" w:rsidRDefault="00EA4071" w:rsidP="00C80B00">
            <w:pPr>
              <w:pStyle w:val="af7"/>
              <w:rPr>
                <w:rFonts w:hint="eastAsia"/>
              </w:rPr>
            </w:pPr>
            <w:r w:rsidRPr="00C80B00">
              <w:t>全局</w:t>
            </w:r>
          </w:p>
        </w:tc>
      </w:tr>
      <w:tr w:rsidR="00EA4071" w14:paraId="693EBF99" w14:textId="77777777" w:rsidTr="00510B18">
        <w:tc>
          <w:tcPr>
            <w:tcW w:w="2254" w:type="dxa"/>
            <w:shd w:val="clear" w:color="auto" w:fill="E7E6E6"/>
          </w:tcPr>
          <w:p w14:paraId="23A18332" w14:textId="77777777" w:rsidR="00EA4071" w:rsidRDefault="00EA4071" w:rsidP="00510B18">
            <w:pPr>
              <w:pStyle w:val="af6"/>
              <w:ind w:firstLineChars="100" w:firstLine="211"/>
              <w:jc w:val="left"/>
            </w:pPr>
            <w:r>
              <w:t>技术：</w:t>
            </w:r>
          </w:p>
        </w:tc>
        <w:tc>
          <w:tcPr>
            <w:tcW w:w="6074" w:type="dxa"/>
          </w:tcPr>
          <w:p w14:paraId="0632E318" w14:textId="77777777" w:rsidR="00EA4071" w:rsidRPr="00C80B00" w:rsidRDefault="00EA4071" w:rsidP="00C80B00">
            <w:pPr>
              <w:pStyle w:val="af7"/>
              <w:rPr>
                <w:rFonts w:hint="eastAsia"/>
              </w:rPr>
            </w:pPr>
            <w:r w:rsidRPr="00C80B00">
              <w:t>使用</w:t>
            </w:r>
            <w:proofErr w:type="spellStart"/>
            <w:r w:rsidRPr="00C80B00">
              <w:t>jmeter</w:t>
            </w:r>
            <w:proofErr w:type="spellEnd"/>
            <w:r w:rsidRPr="00C80B00">
              <w:t>模拟用户峰值访问查询。</w:t>
            </w:r>
          </w:p>
        </w:tc>
      </w:tr>
      <w:tr w:rsidR="00EA4071" w14:paraId="08CD11D9" w14:textId="77777777" w:rsidTr="00510B18">
        <w:tc>
          <w:tcPr>
            <w:tcW w:w="2254" w:type="dxa"/>
            <w:shd w:val="clear" w:color="auto" w:fill="E7E6E6"/>
          </w:tcPr>
          <w:p w14:paraId="27492D0C" w14:textId="77777777" w:rsidR="00EA4071" w:rsidRDefault="00EA4071" w:rsidP="00510B18">
            <w:pPr>
              <w:pStyle w:val="af6"/>
              <w:ind w:firstLineChars="100" w:firstLine="211"/>
              <w:jc w:val="left"/>
            </w:pPr>
            <w:r>
              <w:t>开始标准：</w:t>
            </w:r>
          </w:p>
        </w:tc>
        <w:tc>
          <w:tcPr>
            <w:tcW w:w="6074" w:type="dxa"/>
          </w:tcPr>
          <w:p w14:paraId="3D51DE61" w14:textId="77777777" w:rsidR="00EA4071" w:rsidRPr="00C80B00" w:rsidRDefault="00EA4071" w:rsidP="00C80B00">
            <w:pPr>
              <w:pStyle w:val="af7"/>
              <w:rPr>
                <w:rFonts w:hint="eastAsia"/>
              </w:rPr>
            </w:pPr>
            <w:r w:rsidRPr="00C80B00">
              <w:t>系统功能已经完备或者已经趋于完备，有可以比较的测试结果或者运营数据。</w:t>
            </w:r>
          </w:p>
        </w:tc>
      </w:tr>
      <w:tr w:rsidR="00EA4071" w14:paraId="1EA2B0B7" w14:textId="77777777" w:rsidTr="00510B18">
        <w:tc>
          <w:tcPr>
            <w:tcW w:w="2254" w:type="dxa"/>
            <w:shd w:val="clear" w:color="auto" w:fill="E7E6E6"/>
          </w:tcPr>
          <w:p w14:paraId="3E3266CF" w14:textId="77777777" w:rsidR="00EA4071" w:rsidRDefault="00EA4071" w:rsidP="00510B18">
            <w:pPr>
              <w:pStyle w:val="af6"/>
              <w:ind w:firstLineChars="100" w:firstLine="211"/>
              <w:jc w:val="left"/>
            </w:pPr>
            <w:r>
              <w:t>完成标准：</w:t>
            </w:r>
          </w:p>
        </w:tc>
        <w:tc>
          <w:tcPr>
            <w:tcW w:w="6074" w:type="dxa"/>
          </w:tcPr>
          <w:p w14:paraId="2E9ED6C9" w14:textId="77777777" w:rsidR="00EA4071" w:rsidRPr="00C80B00" w:rsidRDefault="00EA4071" w:rsidP="00C80B00">
            <w:pPr>
              <w:pStyle w:val="af7"/>
              <w:rPr>
                <w:rFonts w:hint="eastAsia"/>
              </w:rPr>
            </w:pPr>
            <w:r w:rsidRPr="00C80B00">
              <w:t>根据需求和预期，性能测试应达到一定的性能指标，响应时间、吞吐量、并发用户数。</w:t>
            </w:r>
          </w:p>
        </w:tc>
      </w:tr>
      <w:tr w:rsidR="00EA4071" w14:paraId="0718FD46" w14:textId="77777777" w:rsidTr="00510B18">
        <w:tc>
          <w:tcPr>
            <w:tcW w:w="2254" w:type="dxa"/>
            <w:shd w:val="clear" w:color="auto" w:fill="E7E6E6"/>
          </w:tcPr>
          <w:p w14:paraId="62623232" w14:textId="77777777" w:rsidR="00EA4071" w:rsidRDefault="00EA4071" w:rsidP="00510B18">
            <w:pPr>
              <w:pStyle w:val="af6"/>
              <w:ind w:firstLineChars="100" w:firstLine="211"/>
              <w:jc w:val="left"/>
            </w:pPr>
            <w:r>
              <w:t>测试重点和优先级：</w:t>
            </w:r>
          </w:p>
        </w:tc>
        <w:tc>
          <w:tcPr>
            <w:tcW w:w="6074" w:type="dxa"/>
          </w:tcPr>
          <w:p w14:paraId="6C2CA092" w14:textId="77777777" w:rsidR="00EA4071" w:rsidRPr="00C80B00" w:rsidRDefault="00EA4071" w:rsidP="00C80B00">
            <w:pPr>
              <w:pStyle w:val="af7"/>
              <w:rPr>
                <w:rFonts w:hint="eastAsia"/>
              </w:rPr>
            </w:pPr>
            <w:r w:rsidRPr="00C80B00">
              <w:t>页面访问</w:t>
            </w:r>
            <w:r w:rsidRPr="00C80B00">
              <w:t>&gt;</w:t>
            </w:r>
            <w:r w:rsidRPr="00C80B00">
              <w:t>查询</w:t>
            </w:r>
          </w:p>
        </w:tc>
      </w:tr>
      <w:tr w:rsidR="00EA4071" w14:paraId="1E7CEAD9" w14:textId="77777777" w:rsidTr="00510B18">
        <w:tc>
          <w:tcPr>
            <w:tcW w:w="2254" w:type="dxa"/>
            <w:shd w:val="clear" w:color="auto" w:fill="E7E6E6"/>
          </w:tcPr>
          <w:p w14:paraId="64B92033" w14:textId="77777777" w:rsidR="00EA4071" w:rsidRDefault="00EA4071" w:rsidP="00510B18">
            <w:pPr>
              <w:pStyle w:val="af6"/>
              <w:ind w:firstLineChars="100" w:firstLine="211"/>
              <w:jc w:val="left"/>
            </w:pPr>
            <w:r>
              <w:lastRenderedPageBreak/>
              <w:t>需考虑的特殊事项：</w:t>
            </w:r>
          </w:p>
        </w:tc>
        <w:tc>
          <w:tcPr>
            <w:tcW w:w="6074" w:type="dxa"/>
          </w:tcPr>
          <w:p w14:paraId="2D152017" w14:textId="77777777" w:rsidR="00EA4071" w:rsidRPr="00C80B00" w:rsidRDefault="00EA4071" w:rsidP="00C80B00">
            <w:pPr>
              <w:pStyle w:val="af7"/>
              <w:rPr>
                <w:rFonts w:hint="eastAsia"/>
              </w:rPr>
            </w:pPr>
            <w:r w:rsidRPr="00C80B00">
              <w:t>暂无</w:t>
            </w:r>
          </w:p>
        </w:tc>
      </w:tr>
    </w:tbl>
    <w:p w14:paraId="394A4E2A" w14:textId="77777777" w:rsidR="00EA4071" w:rsidRPr="007E5E95" w:rsidRDefault="00EA4071" w:rsidP="00EA4071">
      <w:pPr>
        <w:pStyle w:val="2"/>
      </w:pPr>
      <w:bookmarkStart w:id="55" w:name="_Toc206677031"/>
      <w:bookmarkStart w:id="56" w:name="_Toc209793688"/>
      <w:bookmarkStart w:id="57" w:name="_Toc20839"/>
      <w:r w:rsidRPr="007E5E95">
        <w:rPr>
          <w:rFonts w:hint="eastAsia"/>
        </w:rPr>
        <w:t>回归测试</w:t>
      </w:r>
      <w:bookmarkEnd w:id="55"/>
      <w:bookmarkEnd w:id="56"/>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048"/>
      </w:tblGrid>
      <w:tr w:rsidR="00EA4071" w:rsidRPr="008F0820" w14:paraId="1F4A1D07" w14:textId="77777777" w:rsidTr="00510B18">
        <w:trPr>
          <w:jc w:val="center"/>
        </w:trPr>
        <w:tc>
          <w:tcPr>
            <w:tcW w:w="2474" w:type="dxa"/>
            <w:shd w:val="clear" w:color="auto" w:fill="E7E6E6"/>
          </w:tcPr>
          <w:p w14:paraId="72A57819" w14:textId="77777777" w:rsidR="00EA4071" w:rsidRPr="008F0820" w:rsidRDefault="00EA4071" w:rsidP="00510B18">
            <w:pPr>
              <w:pStyle w:val="af6"/>
              <w:ind w:firstLine="480"/>
            </w:pPr>
            <w:r w:rsidRPr="008F0820">
              <w:t>测试目标</w:t>
            </w:r>
          </w:p>
        </w:tc>
        <w:tc>
          <w:tcPr>
            <w:tcW w:w="6048" w:type="dxa"/>
          </w:tcPr>
          <w:p w14:paraId="50FD44ED" w14:textId="77777777" w:rsidR="00EA4071" w:rsidRPr="004C0B83" w:rsidRDefault="00EA4071" w:rsidP="004C0B83">
            <w:pPr>
              <w:pStyle w:val="af7"/>
              <w:rPr>
                <w:rFonts w:hint="eastAsia"/>
              </w:rPr>
            </w:pPr>
            <w:r w:rsidRPr="004C0B83">
              <w:t>回归测试的目的就是检查开发人员在修复已有的</w:t>
            </w:r>
            <w:r w:rsidRPr="004C0B83">
              <w:t>BUG</w:t>
            </w:r>
            <w:r w:rsidRPr="004C0B83">
              <w:t>时是否又导致了新的</w:t>
            </w:r>
            <w:r w:rsidRPr="004C0B83">
              <w:t>BUG</w:t>
            </w:r>
          </w:p>
        </w:tc>
      </w:tr>
      <w:tr w:rsidR="00EA4071" w:rsidRPr="008F0820" w14:paraId="4191735F" w14:textId="77777777" w:rsidTr="00510B18">
        <w:trPr>
          <w:jc w:val="center"/>
        </w:trPr>
        <w:tc>
          <w:tcPr>
            <w:tcW w:w="2474" w:type="dxa"/>
            <w:shd w:val="clear" w:color="auto" w:fill="E7E6E6"/>
          </w:tcPr>
          <w:p w14:paraId="794862B7" w14:textId="77777777" w:rsidR="00EA4071" w:rsidRPr="008F0820" w:rsidRDefault="00EA4071" w:rsidP="00510B18">
            <w:pPr>
              <w:pStyle w:val="af6"/>
              <w:ind w:firstLine="480"/>
            </w:pPr>
            <w:r w:rsidRPr="008F0820">
              <w:t>测试范围</w:t>
            </w:r>
          </w:p>
        </w:tc>
        <w:tc>
          <w:tcPr>
            <w:tcW w:w="6048" w:type="dxa"/>
          </w:tcPr>
          <w:p w14:paraId="69000A21" w14:textId="77777777" w:rsidR="00EA4071" w:rsidRPr="004C0B83" w:rsidRDefault="00EA4071" w:rsidP="004C0B83">
            <w:pPr>
              <w:pStyle w:val="af7"/>
              <w:rPr>
                <w:rFonts w:hint="eastAsia"/>
              </w:rPr>
            </w:pPr>
            <w:r w:rsidRPr="004C0B83">
              <w:t>以发现的</w:t>
            </w:r>
            <w:r w:rsidRPr="004C0B83">
              <w:t>BUG</w:t>
            </w:r>
            <w:r w:rsidRPr="004C0B83">
              <w:t>，与之关联的功能</w:t>
            </w:r>
          </w:p>
        </w:tc>
      </w:tr>
      <w:tr w:rsidR="00EA4071" w:rsidRPr="008F0820" w14:paraId="4F668D61" w14:textId="77777777" w:rsidTr="00510B18">
        <w:trPr>
          <w:jc w:val="center"/>
        </w:trPr>
        <w:tc>
          <w:tcPr>
            <w:tcW w:w="2474" w:type="dxa"/>
            <w:shd w:val="clear" w:color="auto" w:fill="E7E6E6"/>
          </w:tcPr>
          <w:p w14:paraId="0403E61F" w14:textId="77777777" w:rsidR="00EA4071" w:rsidRPr="008F0820" w:rsidRDefault="00EA4071" w:rsidP="00510B18">
            <w:pPr>
              <w:pStyle w:val="af6"/>
              <w:ind w:firstLine="480"/>
            </w:pPr>
            <w:r w:rsidRPr="008F0820">
              <w:t>技术</w:t>
            </w:r>
          </w:p>
        </w:tc>
        <w:tc>
          <w:tcPr>
            <w:tcW w:w="6048" w:type="dxa"/>
          </w:tcPr>
          <w:p w14:paraId="249FE83D" w14:textId="77777777" w:rsidR="00EA4071" w:rsidRPr="004C0B83" w:rsidRDefault="00EA4071" w:rsidP="004C0B83">
            <w:pPr>
              <w:pStyle w:val="af7"/>
              <w:rPr>
                <w:rFonts w:hint="eastAsia"/>
              </w:rPr>
            </w:pPr>
            <w:r w:rsidRPr="004C0B83">
              <w:t>一般用黑盒测试技术来测试软件的高级需求</w:t>
            </w:r>
          </w:p>
          <w:p w14:paraId="259D2FBF" w14:textId="77777777" w:rsidR="00EA4071" w:rsidRPr="004C0B83" w:rsidRDefault="00EA4071" w:rsidP="004C0B83">
            <w:pPr>
              <w:pStyle w:val="af7"/>
              <w:rPr>
                <w:rFonts w:hint="eastAsia"/>
              </w:rPr>
            </w:pPr>
            <w:r w:rsidRPr="004C0B83">
              <w:t>可以采用非功能测试来检查系统的扩展是否影响了性能</w:t>
            </w:r>
          </w:p>
          <w:p w14:paraId="1A3D8616" w14:textId="77777777" w:rsidR="00EA4071" w:rsidRPr="004C0B83" w:rsidRDefault="00EA4071" w:rsidP="004C0B83">
            <w:pPr>
              <w:pStyle w:val="af7"/>
              <w:rPr>
                <w:rFonts w:hint="eastAsia"/>
              </w:rPr>
            </w:pPr>
            <w:r w:rsidRPr="004C0B83">
              <w:t>测试与其他系统间互操作性和兼容性问题</w:t>
            </w:r>
          </w:p>
          <w:p w14:paraId="454DA959" w14:textId="77777777" w:rsidR="00EA4071" w:rsidRPr="004C0B83" w:rsidRDefault="00EA4071" w:rsidP="004C0B83">
            <w:pPr>
              <w:pStyle w:val="af7"/>
              <w:rPr>
                <w:rFonts w:hint="eastAsia"/>
              </w:rPr>
            </w:pPr>
            <w:r w:rsidRPr="004C0B83">
              <w:t>错误推测法在回归测试中非常重要</w:t>
            </w:r>
          </w:p>
        </w:tc>
      </w:tr>
      <w:tr w:rsidR="00EA4071" w:rsidRPr="008F0820" w14:paraId="63414D3E" w14:textId="77777777" w:rsidTr="00510B18">
        <w:trPr>
          <w:jc w:val="center"/>
        </w:trPr>
        <w:tc>
          <w:tcPr>
            <w:tcW w:w="2474" w:type="dxa"/>
            <w:shd w:val="clear" w:color="auto" w:fill="E7E6E6"/>
          </w:tcPr>
          <w:p w14:paraId="2C4A981C" w14:textId="77777777" w:rsidR="00EA4071" w:rsidRPr="008F0820" w:rsidRDefault="00EA4071" w:rsidP="00510B18">
            <w:pPr>
              <w:pStyle w:val="af6"/>
              <w:ind w:firstLine="480"/>
            </w:pPr>
            <w:r w:rsidRPr="008F0820">
              <w:t>开始标准</w:t>
            </w:r>
          </w:p>
        </w:tc>
        <w:tc>
          <w:tcPr>
            <w:tcW w:w="6048" w:type="dxa"/>
          </w:tcPr>
          <w:p w14:paraId="44BA23CB" w14:textId="77777777" w:rsidR="00EA4071" w:rsidRPr="004C0B83" w:rsidRDefault="00EA4071" w:rsidP="004C0B83">
            <w:pPr>
              <w:pStyle w:val="af7"/>
              <w:rPr>
                <w:rFonts w:hint="eastAsia"/>
              </w:rPr>
            </w:pPr>
            <w:r w:rsidRPr="004C0B83">
              <w:t>确定测试目标和范围</w:t>
            </w:r>
          </w:p>
          <w:p w14:paraId="33FBF05F" w14:textId="77777777" w:rsidR="00EA4071" w:rsidRPr="004C0B83" w:rsidRDefault="00EA4071" w:rsidP="004C0B83">
            <w:pPr>
              <w:pStyle w:val="af7"/>
              <w:rPr>
                <w:rFonts w:hint="eastAsia"/>
              </w:rPr>
            </w:pPr>
            <w:r w:rsidRPr="004C0B83">
              <w:t>准备回归测试所需的工具和数据集</w:t>
            </w:r>
          </w:p>
        </w:tc>
      </w:tr>
      <w:tr w:rsidR="00EA4071" w:rsidRPr="008F0820" w14:paraId="35FA5A1F" w14:textId="77777777" w:rsidTr="00510B18">
        <w:trPr>
          <w:jc w:val="center"/>
        </w:trPr>
        <w:tc>
          <w:tcPr>
            <w:tcW w:w="2474" w:type="dxa"/>
            <w:shd w:val="clear" w:color="auto" w:fill="E7E6E6"/>
          </w:tcPr>
          <w:p w14:paraId="5B3D3078" w14:textId="77777777" w:rsidR="00EA4071" w:rsidRPr="008F0820" w:rsidRDefault="00EA4071" w:rsidP="00510B18">
            <w:pPr>
              <w:pStyle w:val="af6"/>
              <w:ind w:firstLine="480"/>
            </w:pPr>
            <w:r w:rsidRPr="008F0820">
              <w:t>完成标准</w:t>
            </w:r>
          </w:p>
        </w:tc>
        <w:tc>
          <w:tcPr>
            <w:tcW w:w="6048" w:type="dxa"/>
          </w:tcPr>
          <w:p w14:paraId="5579497A" w14:textId="77777777" w:rsidR="00EA4071" w:rsidRPr="004C0B83" w:rsidRDefault="00EA4071" w:rsidP="004C0B83">
            <w:pPr>
              <w:pStyle w:val="af7"/>
              <w:rPr>
                <w:rFonts w:hint="eastAsia"/>
              </w:rPr>
            </w:pPr>
            <w:r w:rsidRPr="004C0B83">
              <w:t>完成所有回归测试</w:t>
            </w:r>
          </w:p>
          <w:p w14:paraId="2904BE04" w14:textId="77777777" w:rsidR="00EA4071" w:rsidRPr="004C0B83" w:rsidRDefault="00EA4071" w:rsidP="004C0B83">
            <w:pPr>
              <w:pStyle w:val="af7"/>
              <w:rPr>
                <w:rFonts w:hint="eastAsia"/>
              </w:rPr>
            </w:pPr>
            <w:r w:rsidRPr="004C0B83">
              <w:t>根据回归测试结果确定是否需要进一步修复</w:t>
            </w:r>
          </w:p>
        </w:tc>
      </w:tr>
      <w:tr w:rsidR="00EA4071" w:rsidRPr="008F0820" w14:paraId="33A2DDB7" w14:textId="77777777" w:rsidTr="00510B18">
        <w:trPr>
          <w:jc w:val="center"/>
        </w:trPr>
        <w:tc>
          <w:tcPr>
            <w:tcW w:w="2474" w:type="dxa"/>
            <w:shd w:val="clear" w:color="auto" w:fill="E7E6E6"/>
          </w:tcPr>
          <w:p w14:paraId="606039B7" w14:textId="77777777" w:rsidR="00EA4071" w:rsidRPr="008F0820" w:rsidRDefault="00EA4071" w:rsidP="00510B18">
            <w:pPr>
              <w:pStyle w:val="af6"/>
              <w:ind w:firstLine="480"/>
            </w:pPr>
            <w:r w:rsidRPr="008F0820">
              <w:t>测试重点和优先级</w:t>
            </w:r>
          </w:p>
        </w:tc>
        <w:tc>
          <w:tcPr>
            <w:tcW w:w="6048" w:type="dxa"/>
          </w:tcPr>
          <w:p w14:paraId="6693153E" w14:textId="77777777" w:rsidR="00EA4071" w:rsidRPr="004C0B83" w:rsidRDefault="00EA4071" w:rsidP="004C0B83">
            <w:pPr>
              <w:pStyle w:val="af7"/>
              <w:rPr>
                <w:rFonts w:hint="eastAsia"/>
              </w:rPr>
            </w:pPr>
            <w:r w:rsidRPr="004C0B83">
              <w:t>重点在于验证修复后的代码是否引入了新的</w:t>
            </w:r>
            <w:r w:rsidRPr="004C0B83">
              <w:t>bug</w:t>
            </w:r>
          </w:p>
        </w:tc>
      </w:tr>
      <w:tr w:rsidR="00EA4071" w:rsidRPr="008F0820" w14:paraId="41F1458C" w14:textId="77777777" w:rsidTr="00510B18">
        <w:trPr>
          <w:jc w:val="center"/>
        </w:trPr>
        <w:tc>
          <w:tcPr>
            <w:tcW w:w="2474" w:type="dxa"/>
            <w:shd w:val="clear" w:color="auto" w:fill="E7E6E6"/>
          </w:tcPr>
          <w:p w14:paraId="0A20886E" w14:textId="77777777" w:rsidR="00EA4071" w:rsidRPr="008F0820" w:rsidRDefault="00EA4071" w:rsidP="00510B18">
            <w:pPr>
              <w:pStyle w:val="af6"/>
              <w:ind w:firstLine="480"/>
            </w:pPr>
            <w:r w:rsidRPr="008F0820">
              <w:t>需考虑的特殊事项</w:t>
            </w:r>
          </w:p>
        </w:tc>
        <w:tc>
          <w:tcPr>
            <w:tcW w:w="6048" w:type="dxa"/>
          </w:tcPr>
          <w:p w14:paraId="1D1E9A5D" w14:textId="77777777" w:rsidR="00EA4071" w:rsidRPr="004C0B83" w:rsidRDefault="00EA4071" w:rsidP="004C0B83">
            <w:pPr>
              <w:pStyle w:val="af7"/>
              <w:rPr>
                <w:rFonts w:hint="eastAsia"/>
              </w:rPr>
            </w:pPr>
            <w:r w:rsidRPr="004C0B83">
              <w:t>在进行回归测试前，确定系统已经进行了单元测试、集成测试等常规测试</w:t>
            </w:r>
          </w:p>
          <w:p w14:paraId="3A149051" w14:textId="77777777" w:rsidR="00EA4071" w:rsidRPr="004C0B83" w:rsidRDefault="00EA4071" w:rsidP="004C0B83">
            <w:pPr>
              <w:pStyle w:val="af7"/>
              <w:rPr>
                <w:rFonts w:hint="eastAsia"/>
              </w:rPr>
            </w:pPr>
            <w:r w:rsidRPr="004C0B83">
              <w:t>根据实际情况调整回归测试的选择和执行顺序，以提高测试效率和效果</w:t>
            </w:r>
          </w:p>
        </w:tc>
      </w:tr>
    </w:tbl>
    <w:p w14:paraId="6005E8B2" w14:textId="77777777" w:rsidR="00EA4071" w:rsidRPr="008F0820" w:rsidRDefault="00EA4071" w:rsidP="00EA4071">
      <w:pPr>
        <w:ind w:firstLine="480"/>
      </w:pPr>
    </w:p>
    <w:p w14:paraId="5DBCD086" w14:textId="77777777" w:rsidR="00EA4071" w:rsidRPr="007E5E95" w:rsidRDefault="00EA4071" w:rsidP="00EA4071">
      <w:pPr>
        <w:pStyle w:val="2"/>
      </w:pPr>
      <w:bookmarkStart w:id="58" w:name="_Toc206677032"/>
      <w:bookmarkStart w:id="59" w:name="_Toc209793689"/>
      <w:r w:rsidRPr="007E5E95">
        <w:rPr>
          <w:rFonts w:hint="eastAsia"/>
        </w:rPr>
        <w:t>负载测试</w:t>
      </w:r>
      <w:bookmarkEnd w:id="57"/>
      <w:bookmarkEnd w:id="58"/>
      <w:bookmarkEnd w:id="59"/>
    </w:p>
    <w:tbl>
      <w:tblPr>
        <w:tblW w:w="8253"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79"/>
        <w:gridCol w:w="6074"/>
      </w:tblGrid>
      <w:tr w:rsidR="00EA4071" w14:paraId="0C44ECE8" w14:textId="77777777" w:rsidTr="00510B18">
        <w:tc>
          <w:tcPr>
            <w:tcW w:w="2179" w:type="dxa"/>
            <w:shd w:val="clear" w:color="auto" w:fill="E7E6E6"/>
          </w:tcPr>
          <w:p w14:paraId="2F98990B" w14:textId="77777777" w:rsidR="00EA4071" w:rsidRDefault="00EA4071" w:rsidP="00510B18">
            <w:pPr>
              <w:pStyle w:val="af6"/>
              <w:ind w:firstLine="480"/>
              <w:jc w:val="left"/>
            </w:pPr>
            <w:r>
              <w:t>测试目标</w:t>
            </w:r>
          </w:p>
        </w:tc>
        <w:tc>
          <w:tcPr>
            <w:tcW w:w="6074" w:type="dxa"/>
          </w:tcPr>
          <w:p w14:paraId="0C341836" w14:textId="77777777" w:rsidR="00EA4071" w:rsidRPr="00EB226A" w:rsidRDefault="00EA4071" w:rsidP="00EB226A">
            <w:pPr>
              <w:pStyle w:val="af7"/>
              <w:rPr>
                <w:rFonts w:hint="eastAsia"/>
              </w:rPr>
            </w:pPr>
            <w:r w:rsidRPr="00EB226A">
              <w:t>评估系统在高负载下的性能和响应时间</w:t>
            </w:r>
          </w:p>
          <w:p w14:paraId="45918198" w14:textId="77777777" w:rsidR="00EA4071" w:rsidRPr="00EB226A" w:rsidRDefault="00EA4071" w:rsidP="00EB226A">
            <w:pPr>
              <w:pStyle w:val="af7"/>
              <w:rPr>
                <w:rFonts w:hint="eastAsia"/>
              </w:rPr>
            </w:pPr>
            <w:r w:rsidRPr="00EB226A">
              <w:t>检测系统在超负荷情况下的稳定性和容错能力</w:t>
            </w:r>
          </w:p>
          <w:p w14:paraId="7A2583F9" w14:textId="77777777" w:rsidR="00EA4071" w:rsidRPr="00EB226A" w:rsidRDefault="00EA4071" w:rsidP="00EB226A">
            <w:pPr>
              <w:pStyle w:val="af7"/>
              <w:rPr>
                <w:rFonts w:hint="eastAsia"/>
              </w:rPr>
            </w:pPr>
            <w:r w:rsidRPr="00EB226A">
              <w:t>找出系统的瓶颈和潜在的性能问题</w:t>
            </w:r>
          </w:p>
        </w:tc>
      </w:tr>
      <w:tr w:rsidR="00EA4071" w14:paraId="19F121FD" w14:textId="77777777" w:rsidTr="00510B18">
        <w:tc>
          <w:tcPr>
            <w:tcW w:w="2179" w:type="dxa"/>
            <w:shd w:val="clear" w:color="auto" w:fill="E7E6E6"/>
          </w:tcPr>
          <w:p w14:paraId="4B414717" w14:textId="77777777" w:rsidR="00EA4071" w:rsidRDefault="00EA4071" w:rsidP="00510B18">
            <w:pPr>
              <w:pStyle w:val="af6"/>
              <w:ind w:firstLine="480"/>
              <w:jc w:val="left"/>
            </w:pPr>
            <w:r>
              <w:t>测试范围：</w:t>
            </w:r>
          </w:p>
        </w:tc>
        <w:tc>
          <w:tcPr>
            <w:tcW w:w="6074" w:type="dxa"/>
          </w:tcPr>
          <w:p w14:paraId="225109C9" w14:textId="77777777" w:rsidR="00EA4071" w:rsidRPr="00EB226A" w:rsidRDefault="00EA4071" w:rsidP="00EB226A">
            <w:pPr>
              <w:pStyle w:val="af7"/>
              <w:rPr>
                <w:rFonts w:hint="eastAsia"/>
              </w:rPr>
            </w:pPr>
            <w:r w:rsidRPr="00EB226A">
              <w:t>全局</w:t>
            </w:r>
          </w:p>
        </w:tc>
      </w:tr>
      <w:tr w:rsidR="00EA4071" w14:paraId="3E0E907B" w14:textId="77777777" w:rsidTr="00510B18">
        <w:tc>
          <w:tcPr>
            <w:tcW w:w="2179" w:type="dxa"/>
            <w:shd w:val="clear" w:color="auto" w:fill="E7E6E6"/>
          </w:tcPr>
          <w:p w14:paraId="52B1A2B4" w14:textId="77777777" w:rsidR="00EA4071" w:rsidRDefault="00EA4071" w:rsidP="00510B18">
            <w:pPr>
              <w:pStyle w:val="af6"/>
              <w:ind w:firstLine="480"/>
              <w:jc w:val="left"/>
            </w:pPr>
            <w:r>
              <w:t>技术：</w:t>
            </w:r>
          </w:p>
        </w:tc>
        <w:tc>
          <w:tcPr>
            <w:tcW w:w="6074" w:type="dxa"/>
          </w:tcPr>
          <w:p w14:paraId="03BBAB49" w14:textId="77777777" w:rsidR="00EA4071" w:rsidRPr="00EB226A" w:rsidRDefault="00EA4071" w:rsidP="00EB226A">
            <w:pPr>
              <w:pStyle w:val="af7"/>
              <w:rPr>
                <w:rFonts w:hint="eastAsia"/>
              </w:rPr>
            </w:pPr>
            <w:r w:rsidRPr="00EB226A">
              <w:t>使用负载生成器模拟用户请求</w:t>
            </w:r>
          </w:p>
          <w:p w14:paraId="51A6C578" w14:textId="77777777" w:rsidR="00EA4071" w:rsidRPr="00EB226A" w:rsidRDefault="00EA4071" w:rsidP="00EB226A">
            <w:pPr>
              <w:pStyle w:val="af7"/>
              <w:rPr>
                <w:rFonts w:hint="eastAsia"/>
              </w:rPr>
            </w:pPr>
            <w:r w:rsidRPr="00EB226A">
              <w:t>使用监控工具收集系统性能指标</w:t>
            </w:r>
          </w:p>
          <w:p w14:paraId="05F25E0B" w14:textId="77777777" w:rsidR="00EA4071" w:rsidRPr="00EB226A" w:rsidRDefault="00EA4071" w:rsidP="00EB226A">
            <w:pPr>
              <w:pStyle w:val="af7"/>
              <w:rPr>
                <w:rFonts w:hint="eastAsia"/>
              </w:rPr>
            </w:pPr>
            <w:r w:rsidRPr="00EB226A">
              <w:t>使用日志分析工具来监控和分析系统日志</w:t>
            </w:r>
          </w:p>
        </w:tc>
      </w:tr>
      <w:tr w:rsidR="00EA4071" w14:paraId="065027CA" w14:textId="77777777" w:rsidTr="00510B18">
        <w:tc>
          <w:tcPr>
            <w:tcW w:w="2179" w:type="dxa"/>
            <w:shd w:val="clear" w:color="auto" w:fill="E7E6E6"/>
          </w:tcPr>
          <w:p w14:paraId="4FC99945" w14:textId="77777777" w:rsidR="00EA4071" w:rsidRDefault="00EA4071" w:rsidP="00510B18">
            <w:pPr>
              <w:pStyle w:val="af6"/>
              <w:ind w:firstLine="480"/>
              <w:jc w:val="left"/>
            </w:pPr>
            <w:r>
              <w:t>开始标准：</w:t>
            </w:r>
          </w:p>
        </w:tc>
        <w:tc>
          <w:tcPr>
            <w:tcW w:w="6074" w:type="dxa"/>
          </w:tcPr>
          <w:p w14:paraId="0409DD10" w14:textId="77777777" w:rsidR="00EA4071" w:rsidRPr="00EB226A" w:rsidRDefault="00EA4071" w:rsidP="00EB226A">
            <w:pPr>
              <w:pStyle w:val="af7"/>
              <w:rPr>
                <w:rFonts w:hint="eastAsia"/>
              </w:rPr>
            </w:pPr>
            <w:r w:rsidRPr="00EB226A">
              <w:t>确认测试目标和范围</w:t>
            </w:r>
          </w:p>
          <w:p w14:paraId="09725EFF" w14:textId="77777777" w:rsidR="00EA4071" w:rsidRPr="00EB226A" w:rsidRDefault="00EA4071" w:rsidP="00EB226A">
            <w:pPr>
              <w:pStyle w:val="af7"/>
              <w:rPr>
                <w:rFonts w:hint="eastAsia"/>
              </w:rPr>
            </w:pPr>
            <w:r w:rsidRPr="00EB226A">
              <w:t>准备负载生成器和监控工具</w:t>
            </w:r>
          </w:p>
          <w:p w14:paraId="03B30840" w14:textId="77777777" w:rsidR="00EA4071" w:rsidRPr="00EB226A" w:rsidRDefault="00EA4071" w:rsidP="00EB226A">
            <w:pPr>
              <w:pStyle w:val="af7"/>
              <w:rPr>
                <w:rFonts w:hint="eastAsia"/>
              </w:rPr>
            </w:pPr>
            <w:r w:rsidRPr="00EB226A">
              <w:t>设定初始负载级别和增长速率</w:t>
            </w:r>
          </w:p>
        </w:tc>
      </w:tr>
      <w:tr w:rsidR="00EA4071" w14:paraId="04F55ADD" w14:textId="77777777" w:rsidTr="00510B18">
        <w:tc>
          <w:tcPr>
            <w:tcW w:w="2179" w:type="dxa"/>
            <w:shd w:val="clear" w:color="auto" w:fill="E7E6E6"/>
          </w:tcPr>
          <w:p w14:paraId="4C132E20" w14:textId="77777777" w:rsidR="00EA4071" w:rsidRDefault="00EA4071" w:rsidP="00510B18">
            <w:pPr>
              <w:pStyle w:val="af6"/>
              <w:ind w:firstLine="480"/>
              <w:jc w:val="left"/>
            </w:pPr>
            <w:r>
              <w:t>完成标准：</w:t>
            </w:r>
          </w:p>
        </w:tc>
        <w:tc>
          <w:tcPr>
            <w:tcW w:w="6074" w:type="dxa"/>
          </w:tcPr>
          <w:p w14:paraId="16DD4EE1" w14:textId="77777777" w:rsidR="00EA4071" w:rsidRPr="00EB226A" w:rsidRDefault="00EA4071" w:rsidP="00EB226A">
            <w:pPr>
              <w:pStyle w:val="af7"/>
              <w:rPr>
                <w:rFonts w:hint="eastAsia"/>
              </w:rPr>
            </w:pPr>
            <w:r w:rsidRPr="00EB226A">
              <w:t>达到设定的最大负载级别</w:t>
            </w:r>
          </w:p>
          <w:p w14:paraId="4327CBA1" w14:textId="77777777" w:rsidR="00EA4071" w:rsidRPr="00EB226A" w:rsidRDefault="00EA4071" w:rsidP="00EB226A">
            <w:pPr>
              <w:pStyle w:val="af7"/>
              <w:rPr>
                <w:rFonts w:hint="eastAsia"/>
              </w:rPr>
            </w:pPr>
            <w:r w:rsidRPr="00EB226A">
              <w:t>收集和分析所有性能数据</w:t>
            </w:r>
          </w:p>
          <w:p w14:paraId="68BBBAAD" w14:textId="77777777" w:rsidR="00EA4071" w:rsidRPr="00EB226A" w:rsidRDefault="00EA4071" w:rsidP="00EB226A">
            <w:pPr>
              <w:pStyle w:val="af7"/>
              <w:rPr>
                <w:rFonts w:hint="eastAsia"/>
              </w:rPr>
            </w:pPr>
            <w:r w:rsidRPr="00EB226A">
              <w:t>完成所有发现的问题的修复和验证</w:t>
            </w:r>
          </w:p>
        </w:tc>
      </w:tr>
      <w:tr w:rsidR="00EA4071" w14:paraId="4CD8C419" w14:textId="77777777" w:rsidTr="00510B18">
        <w:tc>
          <w:tcPr>
            <w:tcW w:w="2179" w:type="dxa"/>
            <w:shd w:val="clear" w:color="auto" w:fill="E7E6E6"/>
          </w:tcPr>
          <w:p w14:paraId="53AB85DC" w14:textId="77777777" w:rsidR="00EA4071" w:rsidRDefault="00EA4071" w:rsidP="00510B18">
            <w:pPr>
              <w:pStyle w:val="af6"/>
              <w:ind w:firstLine="480"/>
              <w:jc w:val="left"/>
            </w:pPr>
            <w:r>
              <w:t>测试重点和优先级：</w:t>
            </w:r>
          </w:p>
        </w:tc>
        <w:tc>
          <w:tcPr>
            <w:tcW w:w="6074" w:type="dxa"/>
          </w:tcPr>
          <w:p w14:paraId="763B1DE3" w14:textId="77777777" w:rsidR="00EA4071" w:rsidRPr="00EB226A" w:rsidRDefault="00EA4071" w:rsidP="00EB226A">
            <w:pPr>
              <w:pStyle w:val="af7"/>
              <w:rPr>
                <w:rFonts w:hint="eastAsia"/>
              </w:rPr>
            </w:pPr>
            <w:r w:rsidRPr="00EB226A">
              <w:t>高并发下的系统响应时间</w:t>
            </w:r>
          </w:p>
          <w:p w14:paraId="54F68CEB" w14:textId="77777777" w:rsidR="00EA4071" w:rsidRPr="00EB226A" w:rsidRDefault="00EA4071" w:rsidP="00EB226A">
            <w:pPr>
              <w:pStyle w:val="af7"/>
              <w:rPr>
                <w:rFonts w:hint="eastAsia"/>
              </w:rPr>
            </w:pPr>
            <w:r w:rsidRPr="00EB226A">
              <w:t>系统在逐渐增加负载时的稳定性</w:t>
            </w:r>
          </w:p>
          <w:p w14:paraId="1188EC2A" w14:textId="77777777" w:rsidR="00EA4071" w:rsidRPr="00EB226A" w:rsidRDefault="00EA4071" w:rsidP="00EB226A">
            <w:pPr>
              <w:pStyle w:val="af7"/>
              <w:rPr>
                <w:rFonts w:hint="eastAsia"/>
              </w:rPr>
            </w:pPr>
            <w:r w:rsidRPr="00EB226A">
              <w:t>在不同负载情况下的资源利用率</w:t>
            </w:r>
          </w:p>
        </w:tc>
      </w:tr>
      <w:tr w:rsidR="00EA4071" w14:paraId="2CD9905C" w14:textId="77777777" w:rsidTr="00510B18">
        <w:tc>
          <w:tcPr>
            <w:tcW w:w="2179" w:type="dxa"/>
            <w:shd w:val="clear" w:color="auto" w:fill="E7E6E6"/>
          </w:tcPr>
          <w:p w14:paraId="32E7DFCE" w14:textId="77777777" w:rsidR="00EA4071" w:rsidRDefault="00EA4071" w:rsidP="00510B18">
            <w:pPr>
              <w:pStyle w:val="af6"/>
              <w:ind w:firstLine="480"/>
              <w:jc w:val="left"/>
            </w:pPr>
            <w:r>
              <w:lastRenderedPageBreak/>
              <w:t>需考虑的特殊事项：</w:t>
            </w:r>
          </w:p>
        </w:tc>
        <w:tc>
          <w:tcPr>
            <w:tcW w:w="6074" w:type="dxa"/>
          </w:tcPr>
          <w:p w14:paraId="0481AAD2" w14:textId="77777777" w:rsidR="00EA4071" w:rsidRPr="001C4589" w:rsidRDefault="00EA4071" w:rsidP="001C4589">
            <w:pPr>
              <w:pStyle w:val="af7"/>
              <w:rPr>
                <w:rFonts w:hint="eastAsia"/>
              </w:rPr>
            </w:pPr>
            <w:r w:rsidRPr="001C4589">
              <w:t>在进行负载测试之前，确保系统已经经过了单元测试和集成测试</w:t>
            </w:r>
          </w:p>
          <w:p w14:paraId="7D82EA9D" w14:textId="77777777" w:rsidR="00EA4071" w:rsidRPr="001C4589" w:rsidRDefault="00EA4071" w:rsidP="001C4589">
            <w:pPr>
              <w:pStyle w:val="af7"/>
              <w:rPr>
                <w:rFonts w:hint="eastAsia"/>
              </w:rPr>
            </w:pPr>
            <w:r w:rsidRPr="001C4589">
              <w:t>根据实际情况调整负载生成器的参数</w:t>
            </w:r>
          </w:p>
          <w:p w14:paraId="226F8F4F" w14:textId="77777777" w:rsidR="00EA4071" w:rsidRDefault="00EA4071" w:rsidP="001C4589">
            <w:pPr>
              <w:pStyle w:val="af7"/>
              <w:rPr>
                <w:rFonts w:hint="eastAsia"/>
              </w:rPr>
            </w:pPr>
            <w:r w:rsidRPr="001C4589">
              <w:t>在测试过程中。密切关注系统的性能指标和日志</w:t>
            </w:r>
          </w:p>
        </w:tc>
      </w:tr>
    </w:tbl>
    <w:p w14:paraId="3183D7EA" w14:textId="77777777" w:rsidR="00EA4071" w:rsidRDefault="00EA4071" w:rsidP="00EA4071">
      <w:pPr>
        <w:ind w:firstLine="480"/>
        <w:rPr>
          <w:rFonts w:ascii="宋体" w:hAnsi="宋体" w:hint="eastAsia"/>
        </w:rPr>
      </w:pPr>
    </w:p>
    <w:p w14:paraId="29FEF238" w14:textId="77777777" w:rsidR="00EA4071" w:rsidRPr="007E5E95" w:rsidRDefault="00EA4071" w:rsidP="00EA4071">
      <w:pPr>
        <w:pStyle w:val="2"/>
      </w:pPr>
      <w:bookmarkStart w:id="60" w:name="_Toc797"/>
      <w:bookmarkStart w:id="61" w:name="_Toc206677033"/>
      <w:bookmarkStart w:id="62" w:name="_Toc209793690"/>
      <w:r w:rsidRPr="007E5E95">
        <w:rPr>
          <w:rFonts w:hint="eastAsia"/>
        </w:rPr>
        <w:t>安全测试</w:t>
      </w:r>
      <w:bookmarkEnd w:id="60"/>
      <w:bookmarkEnd w:id="61"/>
      <w:bookmarkEnd w:id="6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6074"/>
      </w:tblGrid>
      <w:tr w:rsidR="00EA4071" w14:paraId="78FB58F8" w14:textId="77777777" w:rsidTr="00510B18">
        <w:tc>
          <w:tcPr>
            <w:tcW w:w="2448" w:type="dxa"/>
            <w:shd w:val="clear" w:color="auto" w:fill="E7E6E6"/>
          </w:tcPr>
          <w:p w14:paraId="349F0963" w14:textId="77777777" w:rsidR="00EA4071" w:rsidRDefault="00EA4071" w:rsidP="00510B18">
            <w:pPr>
              <w:pStyle w:val="af6"/>
              <w:ind w:firstLine="480"/>
              <w:jc w:val="left"/>
            </w:pPr>
            <w:r>
              <w:t>测试目标</w:t>
            </w:r>
          </w:p>
        </w:tc>
        <w:tc>
          <w:tcPr>
            <w:tcW w:w="6074" w:type="dxa"/>
          </w:tcPr>
          <w:p w14:paraId="5437F9E6" w14:textId="77777777" w:rsidR="00EA4071" w:rsidRPr="00216D9A" w:rsidRDefault="00EA4071" w:rsidP="00216D9A">
            <w:pPr>
              <w:pStyle w:val="af7"/>
              <w:rPr>
                <w:rFonts w:hint="eastAsia"/>
              </w:rPr>
            </w:pPr>
            <w:r w:rsidRPr="00216D9A">
              <w:t>应用程序级别的安全性：</w:t>
            </w:r>
            <w:r w:rsidRPr="00216D9A">
              <w:t>[</w:t>
            </w:r>
            <w:r w:rsidRPr="00216D9A">
              <w:t>核实</w:t>
            </w:r>
            <w:r w:rsidRPr="00216D9A">
              <w:t>Actor</w:t>
            </w:r>
            <w:r w:rsidRPr="00216D9A">
              <w:t>只能访问其所属用户类型已被授权访问的那些功能或数据。</w:t>
            </w:r>
            <w:r w:rsidRPr="00216D9A">
              <w:t>]</w:t>
            </w:r>
          </w:p>
          <w:p w14:paraId="027ACBB8" w14:textId="77777777" w:rsidR="00EA4071" w:rsidRPr="00216D9A" w:rsidRDefault="00EA4071" w:rsidP="00216D9A">
            <w:pPr>
              <w:pStyle w:val="af7"/>
              <w:rPr>
                <w:rFonts w:hint="eastAsia"/>
              </w:rPr>
            </w:pPr>
          </w:p>
          <w:p w14:paraId="3BE5F92F" w14:textId="77777777" w:rsidR="00EA4071" w:rsidRPr="00216D9A" w:rsidRDefault="00EA4071" w:rsidP="00216D9A">
            <w:pPr>
              <w:pStyle w:val="af7"/>
              <w:rPr>
                <w:rFonts w:hint="eastAsia"/>
              </w:rPr>
            </w:pPr>
            <w:r w:rsidRPr="00216D9A">
              <w:t>系统级别的安全性：</w:t>
            </w:r>
            <w:r w:rsidRPr="00216D9A">
              <w:t>[</w:t>
            </w:r>
            <w:r w:rsidRPr="00216D9A">
              <w:t>核实只有具备系统和应用程序访问权限的</w:t>
            </w:r>
            <w:r w:rsidRPr="00216D9A">
              <w:t>Actor</w:t>
            </w:r>
            <w:r w:rsidRPr="00216D9A">
              <w:t>才能访问系统和应用程序。</w:t>
            </w:r>
            <w:r w:rsidRPr="00216D9A">
              <w:t>]</w:t>
            </w:r>
          </w:p>
          <w:p w14:paraId="0095416B" w14:textId="77777777" w:rsidR="00EA4071" w:rsidRPr="00216D9A" w:rsidRDefault="00EA4071" w:rsidP="00216D9A">
            <w:pPr>
              <w:pStyle w:val="af7"/>
              <w:rPr>
                <w:rFonts w:hint="eastAsia"/>
              </w:rPr>
            </w:pPr>
          </w:p>
        </w:tc>
      </w:tr>
      <w:tr w:rsidR="00EA4071" w14:paraId="527E7D47" w14:textId="77777777" w:rsidTr="00510B18">
        <w:tc>
          <w:tcPr>
            <w:tcW w:w="2448" w:type="dxa"/>
            <w:shd w:val="clear" w:color="auto" w:fill="E7E6E6"/>
          </w:tcPr>
          <w:p w14:paraId="5D911DA6" w14:textId="77777777" w:rsidR="00EA4071" w:rsidRDefault="00EA4071" w:rsidP="00510B18">
            <w:pPr>
              <w:pStyle w:val="af6"/>
              <w:ind w:firstLine="480"/>
              <w:jc w:val="left"/>
            </w:pPr>
            <w:r>
              <w:t>测试范围：</w:t>
            </w:r>
          </w:p>
        </w:tc>
        <w:tc>
          <w:tcPr>
            <w:tcW w:w="6074" w:type="dxa"/>
          </w:tcPr>
          <w:p w14:paraId="232B62EA" w14:textId="77777777" w:rsidR="00EA4071" w:rsidRPr="00216D9A" w:rsidRDefault="00EA4071" w:rsidP="00216D9A">
            <w:pPr>
              <w:pStyle w:val="af7"/>
              <w:rPr>
                <w:rFonts w:hint="eastAsia"/>
              </w:rPr>
            </w:pPr>
          </w:p>
        </w:tc>
      </w:tr>
      <w:tr w:rsidR="00EA4071" w14:paraId="39A0D0F9" w14:textId="77777777" w:rsidTr="00510B18">
        <w:tc>
          <w:tcPr>
            <w:tcW w:w="2448" w:type="dxa"/>
            <w:shd w:val="clear" w:color="auto" w:fill="E7E6E6"/>
          </w:tcPr>
          <w:p w14:paraId="5998F791" w14:textId="77777777" w:rsidR="00EA4071" w:rsidRDefault="00EA4071" w:rsidP="00510B18">
            <w:pPr>
              <w:pStyle w:val="af6"/>
              <w:ind w:firstLine="480"/>
              <w:jc w:val="left"/>
            </w:pPr>
            <w:r>
              <w:t>技术：</w:t>
            </w:r>
          </w:p>
        </w:tc>
        <w:tc>
          <w:tcPr>
            <w:tcW w:w="6074" w:type="dxa"/>
          </w:tcPr>
          <w:p w14:paraId="5C5E494B" w14:textId="77777777" w:rsidR="00EA4071" w:rsidRPr="00216D9A" w:rsidRDefault="00EA4071" w:rsidP="00216D9A">
            <w:pPr>
              <w:pStyle w:val="af7"/>
              <w:rPr>
                <w:rFonts w:hint="eastAsia"/>
              </w:rPr>
            </w:pPr>
            <w:r w:rsidRPr="00216D9A">
              <w:t>应用程序级别的安全性：</w:t>
            </w:r>
            <w:r w:rsidRPr="00216D9A">
              <w:t>[</w:t>
            </w:r>
            <w:r w:rsidRPr="00216D9A">
              <w:t>确定并列出各用户类型及其被授权访问的功能或数据。</w:t>
            </w:r>
            <w:r w:rsidRPr="00216D9A">
              <w:t>]</w:t>
            </w:r>
          </w:p>
          <w:p w14:paraId="282EB75C" w14:textId="77777777" w:rsidR="00EA4071" w:rsidRPr="00216D9A" w:rsidRDefault="00EA4071" w:rsidP="00216D9A">
            <w:pPr>
              <w:pStyle w:val="af7"/>
              <w:rPr>
                <w:rFonts w:hint="eastAsia"/>
              </w:rPr>
            </w:pPr>
            <w:r w:rsidRPr="00216D9A">
              <w:t>[</w:t>
            </w:r>
            <w:r w:rsidRPr="00216D9A">
              <w:t>为各用户类型创建测试，并通过创建各用户类型所特有的事务来核实其权限。</w:t>
            </w:r>
            <w:r w:rsidRPr="00216D9A">
              <w:t>]</w:t>
            </w:r>
          </w:p>
          <w:p w14:paraId="233D1A97" w14:textId="77777777" w:rsidR="00EA4071" w:rsidRPr="00216D9A" w:rsidRDefault="00EA4071" w:rsidP="00216D9A">
            <w:pPr>
              <w:pStyle w:val="af7"/>
              <w:rPr>
                <w:rFonts w:hint="eastAsia"/>
              </w:rPr>
            </w:pPr>
            <w:r w:rsidRPr="00216D9A">
              <w:t>修改用户类型并为相同的用户重新运行测试。对于每种用户类型，确保正确地提供或拒绝了这些附加的功能或数据。</w:t>
            </w:r>
          </w:p>
          <w:p w14:paraId="7A31E858" w14:textId="77777777" w:rsidR="00EA4071" w:rsidRPr="00216D9A" w:rsidRDefault="00EA4071" w:rsidP="00216D9A">
            <w:pPr>
              <w:pStyle w:val="af7"/>
              <w:rPr>
                <w:rFonts w:hint="eastAsia"/>
              </w:rPr>
            </w:pPr>
          </w:p>
          <w:p w14:paraId="67AB81D6" w14:textId="77777777" w:rsidR="00EA4071" w:rsidRPr="00216D9A" w:rsidRDefault="00EA4071" w:rsidP="00216D9A">
            <w:pPr>
              <w:pStyle w:val="af7"/>
              <w:rPr>
                <w:rFonts w:hint="eastAsia"/>
              </w:rPr>
            </w:pPr>
            <w:r w:rsidRPr="00216D9A">
              <w:t>系统级别的访问：</w:t>
            </w:r>
            <w:r w:rsidRPr="00216D9A">
              <w:t>[</w:t>
            </w:r>
            <w:r w:rsidRPr="00216D9A">
              <w:t>请参见以下的</w:t>
            </w:r>
            <w:r w:rsidRPr="00216D9A">
              <w:t>“</w:t>
            </w:r>
            <w:r w:rsidRPr="00216D9A">
              <w:t>需考虑的特殊事项</w:t>
            </w:r>
            <w:r w:rsidRPr="00216D9A">
              <w:t>”</w:t>
            </w:r>
            <w:r w:rsidRPr="00216D9A">
              <w:t>。</w:t>
            </w:r>
            <w:r w:rsidRPr="00216D9A">
              <w:t>]</w:t>
            </w:r>
          </w:p>
        </w:tc>
      </w:tr>
      <w:tr w:rsidR="00EA4071" w14:paraId="5337A538" w14:textId="77777777" w:rsidTr="00510B18">
        <w:tc>
          <w:tcPr>
            <w:tcW w:w="2448" w:type="dxa"/>
            <w:shd w:val="clear" w:color="auto" w:fill="E7E6E6"/>
          </w:tcPr>
          <w:p w14:paraId="697DBF50" w14:textId="77777777" w:rsidR="00EA4071" w:rsidRDefault="00EA4071" w:rsidP="00510B18">
            <w:pPr>
              <w:pStyle w:val="af6"/>
              <w:ind w:firstLine="480"/>
              <w:jc w:val="left"/>
            </w:pPr>
            <w:r>
              <w:t>开始标准：</w:t>
            </w:r>
          </w:p>
        </w:tc>
        <w:tc>
          <w:tcPr>
            <w:tcW w:w="6074" w:type="dxa"/>
          </w:tcPr>
          <w:p w14:paraId="18215E9E" w14:textId="77777777" w:rsidR="00EA4071" w:rsidRPr="00216D9A" w:rsidRDefault="00EA4071" w:rsidP="00216D9A">
            <w:pPr>
              <w:pStyle w:val="af7"/>
              <w:rPr>
                <w:rFonts w:hint="eastAsia"/>
              </w:rPr>
            </w:pPr>
          </w:p>
        </w:tc>
      </w:tr>
      <w:tr w:rsidR="00EA4071" w14:paraId="30624404" w14:textId="77777777" w:rsidTr="00510B18">
        <w:tc>
          <w:tcPr>
            <w:tcW w:w="2448" w:type="dxa"/>
            <w:shd w:val="clear" w:color="auto" w:fill="E7E6E6"/>
          </w:tcPr>
          <w:p w14:paraId="18CA3CAC" w14:textId="77777777" w:rsidR="00EA4071" w:rsidRDefault="00EA4071" w:rsidP="00510B18">
            <w:pPr>
              <w:pStyle w:val="af6"/>
              <w:ind w:firstLine="480"/>
              <w:jc w:val="left"/>
            </w:pPr>
            <w:r>
              <w:t>完成标准：</w:t>
            </w:r>
          </w:p>
        </w:tc>
        <w:tc>
          <w:tcPr>
            <w:tcW w:w="6074" w:type="dxa"/>
          </w:tcPr>
          <w:p w14:paraId="21865878" w14:textId="77777777" w:rsidR="00EA4071" w:rsidRPr="00216D9A" w:rsidRDefault="00EA4071" w:rsidP="00216D9A">
            <w:pPr>
              <w:pStyle w:val="af7"/>
              <w:rPr>
                <w:rFonts w:hint="eastAsia"/>
              </w:rPr>
            </w:pPr>
            <w:r w:rsidRPr="00216D9A">
              <w:t>[</w:t>
            </w:r>
            <w:r w:rsidRPr="00216D9A">
              <w:t>各种已知的</w:t>
            </w:r>
            <w:r w:rsidRPr="00216D9A">
              <w:t>Actor</w:t>
            </w:r>
            <w:r w:rsidRPr="00216D9A">
              <w:t>类型都可访问相应的功能或数据，而且所有事务都按照预期的方式运行，并在先前的应用程序功能测试中运行了所有的事务。</w:t>
            </w:r>
            <w:r w:rsidRPr="00216D9A">
              <w:t>]</w:t>
            </w:r>
          </w:p>
          <w:p w14:paraId="39FCC019" w14:textId="77777777" w:rsidR="00EA4071" w:rsidRPr="00216D9A" w:rsidRDefault="00EA4071" w:rsidP="00216D9A">
            <w:pPr>
              <w:pStyle w:val="af7"/>
              <w:rPr>
                <w:rFonts w:hint="eastAsia"/>
              </w:rPr>
            </w:pPr>
          </w:p>
        </w:tc>
      </w:tr>
      <w:tr w:rsidR="00EA4071" w14:paraId="5FE9EFA3" w14:textId="77777777" w:rsidTr="00510B18">
        <w:tc>
          <w:tcPr>
            <w:tcW w:w="2448" w:type="dxa"/>
            <w:shd w:val="clear" w:color="auto" w:fill="E7E6E6"/>
          </w:tcPr>
          <w:p w14:paraId="44D82B7D" w14:textId="77777777" w:rsidR="00EA4071" w:rsidRDefault="00EA4071" w:rsidP="00510B18">
            <w:pPr>
              <w:pStyle w:val="af6"/>
              <w:ind w:firstLine="480"/>
              <w:jc w:val="left"/>
            </w:pPr>
            <w:r>
              <w:t>测试重点和优先级：</w:t>
            </w:r>
          </w:p>
        </w:tc>
        <w:tc>
          <w:tcPr>
            <w:tcW w:w="6074" w:type="dxa"/>
          </w:tcPr>
          <w:p w14:paraId="340932AD" w14:textId="77777777" w:rsidR="00EA4071" w:rsidRPr="00216D9A" w:rsidRDefault="00EA4071" w:rsidP="00216D9A">
            <w:pPr>
              <w:pStyle w:val="af7"/>
              <w:rPr>
                <w:rFonts w:hint="eastAsia"/>
              </w:rPr>
            </w:pPr>
          </w:p>
        </w:tc>
      </w:tr>
      <w:tr w:rsidR="00EA4071" w14:paraId="1F5CD739" w14:textId="77777777" w:rsidTr="00510B18">
        <w:tc>
          <w:tcPr>
            <w:tcW w:w="2448" w:type="dxa"/>
            <w:shd w:val="clear" w:color="auto" w:fill="E7E6E6"/>
          </w:tcPr>
          <w:p w14:paraId="2C9B236C" w14:textId="77777777" w:rsidR="00EA4071" w:rsidRDefault="00EA4071" w:rsidP="00510B18">
            <w:pPr>
              <w:pStyle w:val="af6"/>
              <w:ind w:firstLine="480"/>
              <w:jc w:val="left"/>
            </w:pPr>
            <w:r>
              <w:t>需考虑的特殊事项：</w:t>
            </w:r>
          </w:p>
        </w:tc>
        <w:tc>
          <w:tcPr>
            <w:tcW w:w="6074" w:type="dxa"/>
          </w:tcPr>
          <w:p w14:paraId="56AAAC97" w14:textId="77777777" w:rsidR="00EA4071" w:rsidRPr="00216D9A" w:rsidRDefault="00EA4071" w:rsidP="00216D9A">
            <w:pPr>
              <w:pStyle w:val="af7"/>
              <w:rPr>
                <w:rFonts w:hint="eastAsia"/>
              </w:rPr>
            </w:pPr>
            <w:r w:rsidRPr="00216D9A">
              <w:t>[</w:t>
            </w:r>
            <w:r w:rsidRPr="00216D9A">
              <w:t>必须与相应的网络或系统管理员一直对系统访问权进行检查和讨论。由于此测试可能是网络管理可系统管理的职能，可能会不需要执行此测试。</w:t>
            </w:r>
            <w:r w:rsidRPr="00216D9A">
              <w:t>]</w:t>
            </w:r>
          </w:p>
          <w:p w14:paraId="6CAC0C32" w14:textId="77777777" w:rsidR="00EA4071" w:rsidRPr="00216D9A" w:rsidRDefault="00EA4071" w:rsidP="00216D9A">
            <w:pPr>
              <w:pStyle w:val="af7"/>
              <w:rPr>
                <w:rFonts w:hint="eastAsia"/>
              </w:rPr>
            </w:pPr>
          </w:p>
        </w:tc>
      </w:tr>
    </w:tbl>
    <w:p w14:paraId="73B91670" w14:textId="77777777" w:rsidR="00EA4071" w:rsidRDefault="00EA4071" w:rsidP="00EA4071">
      <w:pPr>
        <w:pStyle w:val="1"/>
        <w:rPr>
          <w:rFonts w:hint="eastAsia"/>
        </w:rPr>
      </w:pPr>
      <w:bookmarkStart w:id="63" w:name="_Toc206677036"/>
      <w:bookmarkStart w:id="64" w:name="_Toc209793691"/>
      <w:bookmarkStart w:id="65" w:name="_Toc24585"/>
      <w:r>
        <w:rPr>
          <w:rFonts w:hint="eastAsia"/>
        </w:rPr>
        <w:lastRenderedPageBreak/>
        <w:t>测试项通过标准</w:t>
      </w:r>
      <w:bookmarkEnd w:id="63"/>
      <w:bookmarkEnd w:id="64"/>
    </w:p>
    <w:p w14:paraId="1E9EBC54" w14:textId="77777777" w:rsidR="00EA4071" w:rsidRDefault="00EA4071" w:rsidP="00EA4071">
      <w:pPr>
        <w:widowControl/>
        <w:numPr>
          <w:ilvl w:val="0"/>
          <w:numId w:val="22"/>
        </w:numPr>
        <w:ind w:firstLine="480"/>
        <w:jc w:val="left"/>
      </w:pPr>
      <w:r>
        <w:rPr>
          <w:rFonts w:hint="eastAsia"/>
        </w:rPr>
        <w:t>功能性通过标准：所有主要功能和特性都已经实现，并且通过了单元测试和集成测试的验证</w:t>
      </w:r>
    </w:p>
    <w:p w14:paraId="4AAB9CE2" w14:textId="77777777" w:rsidR="00EA4071" w:rsidRDefault="00EA4071" w:rsidP="00EA4071">
      <w:pPr>
        <w:widowControl/>
        <w:numPr>
          <w:ilvl w:val="0"/>
          <w:numId w:val="22"/>
        </w:numPr>
        <w:ind w:firstLine="480"/>
        <w:jc w:val="left"/>
      </w:pPr>
      <w:r>
        <w:rPr>
          <w:rFonts w:hint="eastAsia"/>
        </w:rPr>
        <w:t>性能通过标准：系统在处理大量数据或高并发请求时，性能稳定，响应时间、吞吐量等关键指标满足用户需求</w:t>
      </w:r>
    </w:p>
    <w:p w14:paraId="34AE770C" w14:textId="77777777" w:rsidR="00EA4071" w:rsidRDefault="00EA4071" w:rsidP="00EA4071">
      <w:pPr>
        <w:widowControl/>
        <w:numPr>
          <w:ilvl w:val="0"/>
          <w:numId w:val="22"/>
        </w:numPr>
        <w:ind w:firstLine="480"/>
        <w:jc w:val="left"/>
      </w:pPr>
      <w:r>
        <w:rPr>
          <w:rFonts w:hint="eastAsia"/>
        </w:rPr>
        <w:t>兼容性通过标准：系统在多种操作系统、浏览器和数据库等环境下都能够正常运行，没有明显的兼容问题</w:t>
      </w:r>
    </w:p>
    <w:p w14:paraId="2419E53F" w14:textId="77777777" w:rsidR="00EA4071" w:rsidRDefault="00EA4071" w:rsidP="00EA4071">
      <w:pPr>
        <w:widowControl/>
        <w:numPr>
          <w:ilvl w:val="0"/>
          <w:numId w:val="22"/>
        </w:numPr>
        <w:ind w:firstLine="480"/>
        <w:jc w:val="left"/>
      </w:pPr>
      <w:r>
        <w:rPr>
          <w:rFonts w:hint="eastAsia"/>
        </w:rPr>
        <w:t>安全性通过标准：系统具备足够的安全措施，通过了安全测试的验证，确保用户数据的安全</w:t>
      </w:r>
    </w:p>
    <w:p w14:paraId="107C6C38" w14:textId="77777777" w:rsidR="00EA4071" w:rsidRDefault="00EA4071" w:rsidP="00EA4071">
      <w:pPr>
        <w:widowControl/>
        <w:numPr>
          <w:ilvl w:val="0"/>
          <w:numId w:val="22"/>
        </w:numPr>
        <w:ind w:firstLine="480"/>
        <w:jc w:val="left"/>
      </w:pPr>
      <w:r>
        <w:rPr>
          <w:rFonts w:hint="eastAsia"/>
        </w:rPr>
        <w:t>可靠性通过标准：系统经过长时间稳定运行测试，没有出现频繁的故障或错误，能够满足用户的可靠性需求</w:t>
      </w:r>
    </w:p>
    <w:p w14:paraId="10505B04" w14:textId="77777777" w:rsidR="00EA4071" w:rsidRPr="00961CE5" w:rsidRDefault="00EA4071" w:rsidP="00EA4071">
      <w:pPr>
        <w:ind w:firstLine="480"/>
      </w:pPr>
    </w:p>
    <w:p w14:paraId="75C0648B" w14:textId="77777777" w:rsidR="00EA4071" w:rsidRPr="00537CBE" w:rsidRDefault="00EA4071" w:rsidP="00EA4071">
      <w:pPr>
        <w:pStyle w:val="1"/>
        <w:rPr>
          <w:rFonts w:hint="eastAsia"/>
        </w:rPr>
      </w:pPr>
      <w:bookmarkStart w:id="66" w:name="_Toc206677037"/>
      <w:bookmarkStart w:id="67" w:name="_Toc209793692"/>
      <w:r w:rsidRPr="00537CBE">
        <w:rPr>
          <w:rFonts w:hint="eastAsia"/>
        </w:rPr>
        <w:lastRenderedPageBreak/>
        <w:t>质量目标</w:t>
      </w:r>
      <w:bookmarkEnd w:id="65"/>
      <w:bookmarkEnd w:id="66"/>
      <w:bookmarkEnd w:id="67"/>
    </w:p>
    <w:tbl>
      <w:tblPr>
        <w:tblW w:w="8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08"/>
        <w:gridCol w:w="3008"/>
      </w:tblGrid>
      <w:tr w:rsidR="00EA4071" w14:paraId="5335DE83"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70DE1C42" w14:textId="77777777" w:rsidR="00EA4071" w:rsidRDefault="00EA4071" w:rsidP="00510B18">
            <w:pPr>
              <w:pStyle w:val="af6"/>
              <w:ind w:firstLine="480"/>
            </w:pPr>
            <w:r>
              <w:t>测试质量目标</w:t>
            </w:r>
          </w:p>
        </w:tc>
        <w:tc>
          <w:tcPr>
            <w:tcW w:w="3008" w:type="dxa"/>
            <w:tcBorders>
              <w:tl2br w:val="nil"/>
              <w:tr2bl w:val="nil"/>
            </w:tcBorders>
            <w:shd w:val="clear" w:color="auto" w:fill="E7E6E6"/>
            <w:tcMar>
              <w:top w:w="0" w:type="dxa"/>
              <w:left w:w="108" w:type="dxa"/>
              <w:bottom w:w="0" w:type="dxa"/>
              <w:right w:w="108" w:type="dxa"/>
            </w:tcMar>
            <w:vAlign w:val="center"/>
          </w:tcPr>
          <w:p w14:paraId="13EF023F" w14:textId="77777777" w:rsidR="00EA4071" w:rsidRDefault="00EA4071" w:rsidP="00510B18">
            <w:pPr>
              <w:pStyle w:val="af6"/>
              <w:ind w:firstLine="480"/>
            </w:pPr>
            <w:r>
              <w:t>确认者（如需说明）</w:t>
            </w:r>
          </w:p>
        </w:tc>
      </w:tr>
      <w:tr w:rsidR="00EA4071" w14:paraId="3532DBD3"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54A62733" w14:textId="77777777" w:rsidR="00EA4071" w:rsidRDefault="00EA4071" w:rsidP="00510B18">
            <w:pPr>
              <w:pStyle w:val="af7"/>
              <w:ind w:firstLine="480"/>
              <w:rPr>
                <w:rFonts w:hint="eastAsia"/>
              </w:rPr>
            </w:pPr>
            <w:r>
              <w:t>所有的测试用例已经执行过</w:t>
            </w:r>
          </w:p>
        </w:tc>
        <w:tc>
          <w:tcPr>
            <w:tcW w:w="3008" w:type="dxa"/>
            <w:tcBorders>
              <w:tl2br w:val="nil"/>
              <w:tr2bl w:val="nil"/>
            </w:tcBorders>
            <w:tcMar>
              <w:top w:w="0" w:type="dxa"/>
              <w:left w:w="108" w:type="dxa"/>
              <w:bottom w:w="0" w:type="dxa"/>
              <w:right w:w="108" w:type="dxa"/>
            </w:tcMar>
          </w:tcPr>
          <w:p w14:paraId="053AA0AE"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293BCFA3"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7B27F25C" w14:textId="77777777" w:rsidR="00EA4071" w:rsidRDefault="00EA4071" w:rsidP="00510B18">
            <w:pPr>
              <w:pStyle w:val="af7"/>
              <w:ind w:firstLine="480"/>
              <w:rPr>
                <w:rFonts w:hint="eastAsia"/>
              </w:rPr>
            </w:pPr>
            <w:r>
              <w:t>所有的重要等级的</w:t>
            </w:r>
            <w:r>
              <w:t>Bug</w:t>
            </w:r>
            <w:r>
              <w:t>已经解决并由测试验证</w:t>
            </w:r>
          </w:p>
        </w:tc>
        <w:tc>
          <w:tcPr>
            <w:tcW w:w="3008" w:type="dxa"/>
            <w:tcBorders>
              <w:tl2br w:val="nil"/>
              <w:tr2bl w:val="nil"/>
            </w:tcBorders>
            <w:tcMar>
              <w:top w:w="0" w:type="dxa"/>
              <w:left w:w="108" w:type="dxa"/>
              <w:bottom w:w="0" w:type="dxa"/>
              <w:right w:w="108" w:type="dxa"/>
            </w:tcMar>
          </w:tcPr>
          <w:p w14:paraId="4689A2EA"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1BE9B91D"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769977E1" w14:textId="77777777" w:rsidR="00EA4071" w:rsidRDefault="00EA4071" w:rsidP="00510B18">
            <w:pPr>
              <w:pStyle w:val="af7"/>
              <w:ind w:firstLine="480"/>
              <w:rPr>
                <w:rFonts w:hint="eastAsia"/>
              </w:rPr>
            </w:pPr>
            <w:r>
              <w:t>每一部分的测试已经被</w:t>
            </w:r>
            <w:r>
              <w:t>Test Lead</w:t>
            </w:r>
            <w:r>
              <w:t>确认完成</w:t>
            </w:r>
          </w:p>
        </w:tc>
        <w:tc>
          <w:tcPr>
            <w:tcW w:w="3008" w:type="dxa"/>
            <w:tcBorders>
              <w:tl2br w:val="nil"/>
              <w:tr2bl w:val="nil"/>
            </w:tcBorders>
            <w:tcMar>
              <w:top w:w="0" w:type="dxa"/>
              <w:left w:w="108" w:type="dxa"/>
              <w:bottom w:w="0" w:type="dxa"/>
              <w:right w:w="108" w:type="dxa"/>
            </w:tcMar>
          </w:tcPr>
          <w:p w14:paraId="7898E081"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209561C6"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706F57F0" w14:textId="77777777" w:rsidR="00EA4071" w:rsidRDefault="00EA4071" w:rsidP="00510B18">
            <w:pPr>
              <w:pStyle w:val="af7"/>
              <w:ind w:firstLine="480"/>
              <w:rPr>
                <w:rFonts w:hint="eastAsia"/>
              </w:rPr>
            </w:pPr>
            <w:r>
              <w:t>重要的功能不允许有等级为</w:t>
            </w:r>
            <w:r>
              <w:t>1/2</w:t>
            </w:r>
            <w:r>
              <w:t>的</w:t>
            </w:r>
            <w:r>
              <w:t>Bug</w:t>
            </w:r>
          </w:p>
        </w:tc>
        <w:tc>
          <w:tcPr>
            <w:tcW w:w="3008" w:type="dxa"/>
            <w:tcBorders>
              <w:tl2br w:val="nil"/>
              <w:tr2bl w:val="nil"/>
            </w:tcBorders>
            <w:tcMar>
              <w:top w:w="0" w:type="dxa"/>
              <w:left w:w="108" w:type="dxa"/>
              <w:bottom w:w="0" w:type="dxa"/>
              <w:right w:w="108" w:type="dxa"/>
            </w:tcMar>
          </w:tcPr>
          <w:p w14:paraId="7A8D7A2F"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13A5BC0C"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1DD4B6C8" w14:textId="77777777" w:rsidR="00EA4071" w:rsidRDefault="00EA4071" w:rsidP="00510B18">
            <w:pPr>
              <w:pStyle w:val="af7"/>
              <w:ind w:firstLine="480"/>
              <w:rPr>
                <w:rFonts w:hint="eastAsia"/>
              </w:rPr>
            </w:pPr>
            <w:r>
              <w:t>轻量的功能允许有少量</w:t>
            </w:r>
            <w:r>
              <w:t>2/3</w:t>
            </w:r>
            <w:r>
              <w:t>等级的错误</w:t>
            </w:r>
          </w:p>
        </w:tc>
        <w:tc>
          <w:tcPr>
            <w:tcW w:w="3008" w:type="dxa"/>
            <w:tcBorders>
              <w:tl2br w:val="nil"/>
              <w:tr2bl w:val="nil"/>
            </w:tcBorders>
            <w:tcMar>
              <w:top w:w="0" w:type="dxa"/>
              <w:left w:w="108" w:type="dxa"/>
              <w:bottom w:w="0" w:type="dxa"/>
              <w:right w:w="108" w:type="dxa"/>
            </w:tcMar>
          </w:tcPr>
          <w:p w14:paraId="0474E5EF"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6159205A"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582BD101" w14:textId="77777777" w:rsidR="00EA4071" w:rsidRDefault="00EA4071" w:rsidP="00510B18">
            <w:pPr>
              <w:pStyle w:val="af7"/>
              <w:ind w:firstLine="480"/>
              <w:rPr>
                <w:rFonts w:hint="eastAsia"/>
              </w:rPr>
            </w:pPr>
            <w:r>
              <w:t>发现错误等级为</w:t>
            </w:r>
            <w:r>
              <w:t>1/2/3</w:t>
            </w:r>
            <w:r>
              <w:t>的</w:t>
            </w:r>
            <w:r>
              <w:t>Bug</w:t>
            </w:r>
            <w:r>
              <w:t>的速率正在下降并接近</w:t>
            </w:r>
            <w:r>
              <w:t>0</w:t>
            </w:r>
          </w:p>
        </w:tc>
        <w:tc>
          <w:tcPr>
            <w:tcW w:w="3008" w:type="dxa"/>
            <w:tcBorders>
              <w:tl2br w:val="nil"/>
              <w:tr2bl w:val="nil"/>
            </w:tcBorders>
            <w:tcMar>
              <w:top w:w="0" w:type="dxa"/>
              <w:left w:w="108" w:type="dxa"/>
              <w:bottom w:w="0" w:type="dxa"/>
              <w:right w:w="108" w:type="dxa"/>
            </w:tcMar>
          </w:tcPr>
          <w:p w14:paraId="23FDF97E"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r w:rsidR="00EA4071" w14:paraId="0C9CDAAB" w14:textId="77777777" w:rsidTr="00510B18">
        <w:trPr>
          <w:jc w:val="center"/>
        </w:trPr>
        <w:tc>
          <w:tcPr>
            <w:tcW w:w="5008" w:type="dxa"/>
            <w:tcBorders>
              <w:tl2br w:val="nil"/>
              <w:tr2bl w:val="nil"/>
            </w:tcBorders>
            <w:shd w:val="clear" w:color="auto" w:fill="E7E6E6"/>
            <w:tcMar>
              <w:top w:w="0" w:type="dxa"/>
              <w:left w:w="108" w:type="dxa"/>
              <w:bottom w:w="0" w:type="dxa"/>
              <w:right w:w="108" w:type="dxa"/>
            </w:tcMar>
            <w:vAlign w:val="center"/>
          </w:tcPr>
          <w:p w14:paraId="333B04C6" w14:textId="77777777" w:rsidR="00EA4071" w:rsidRDefault="00EA4071" w:rsidP="00510B18">
            <w:pPr>
              <w:pStyle w:val="af7"/>
              <w:ind w:firstLine="480"/>
              <w:rPr>
                <w:rFonts w:hint="eastAsia"/>
              </w:rPr>
            </w:pPr>
            <w:r>
              <w:t>在最后的三天内没有发现错误等级为</w:t>
            </w:r>
            <w:r>
              <w:t>1/2/3</w:t>
            </w:r>
            <w:r>
              <w:t>类的</w:t>
            </w:r>
            <w:r>
              <w:t>Bug</w:t>
            </w:r>
          </w:p>
        </w:tc>
        <w:tc>
          <w:tcPr>
            <w:tcW w:w="3008" w:type="dxa"/>
            <w:tcBorders>
              <w:tl2br w:val="nil"/>
              <w:tr2bl w:val="nil"/>
            </w:tcBorders>
            <w:tcMar>
              <w:top w:w="0" w:type="dxa"/>
              <w:left w:w="108" w:type="dxa"/>
              <w:bottom w:w="0" w:type="dxa"/>
              <w:right w:w="108" w:type="dxa"/>
            </w:tcMar>
          </w:tcPr>
          <w:p w14:paraId="7A32DEDE" w14:textId="77777777" w:rsidR="00EA4071" w:rsidRDefault="00EA4071" w:rsidP="00510B18">
            <w:pPr>
              <w:widowControl/>
              <w:spacing w:line="270" w:lineRule="atLeast"/>
              <w:ind w:firstLine="360"/>
              <w:jc w:val="center"/>
              <w:rPr>
                <w:rFonts w:ascii="宋体" w:hAnsi="宋体" w:cs="宋体" w:hint="eastAsia"/>
                <w:color w:val="000000"/>
                <w:kern w:val="0"/>
                <w:sz w:val="18"/>
                <w:szCs w:val="18"/>
              </w:rPr>
            </w:pPr>
          </w:p>
        </w:tc>
      </w:tr>
    </w:tbl>
    <w:p w14:paraId="787D9AE0" w14:textId="77777777" w:rsidR="00EA4071" w:rsidRDefault="00EA4071" w:rsidP="00EA4071">
      <w:pPr>
        <w:pStyle w:val="1"/>
        <w:rPr>
          <w:rFonts w:eastAsia="宋体" w:hint="eastAsia"/>
        </w:rPr>
      </w:pPr>
      <w:bookmarkStart w:id="68" w:name="_Toc206677038"/>
      <w:bookmarkStart w:id="69" w:name="_Toc209793693"/>
      <w:bookmarkStart w:id="70" w:name="_Toc20650"/>
      <w:r>
        <w:rPr>
          <w:rFonts w:hint="eastAsia"/>
        </w:rPr>
        <w:lastRenderedPageBreak/>
        <w:t>风险和应急</w:t>
      </w:r>
      <w:bookmarkEnd w:id="68"/>
      <w:bookmarkEnd w:id="69"/>
    </w:p>
    <w:p w14:paraId="05AB6B87" w14:textId="77777777" w:rsidR="00EA4071" w:rsidRDefault="00EA4071" w:rsidP="00EA4071">
      <w:pPr>
        <w:ind w:firstLine="480"/>
      </w:pPr>
      <w:r>
        <w:rPr>
          <w:rFonts w:hint="eastAsia"/>
        </w:rPr>
        <w:t>在测试计划执行过程中，可能存在以下因素影响计划的按时完成：</w:t>
      </w:r>
    </w:p>
    <w:p w14:paraId="1C48E01A" w14:textId="77777777" w:rsidR="00EA4071" w:rsidRDefault="00EA4071" w:rsidP="00EA4071">
      <w:pPr>
        <w:ind w:firstLine="480"/>
      </w:pPr>
      <w:r>
        <w:rPr>
          <w:rFonts w:hint="eastAsia"/>
        </w:rPr>
        <w:t>1.</w:t>
      </w:r>
      <w:r>
        <w:rPr>
          <w:rFonts w:hint="eastAsia"/>
        </w:rPr>
        <w:t>时间紧迫，任务繁重。</w:t>
      </w:r>
    </w:p>
    <w:p w14:paraId="32CA18EB" w14:textId="77777777" w:rsidR="00EA4071" w:rsidRDefault="00EA4071" w:rsidP="00EA4071">
      <w:pPr>
        <w:ind w:firstLine="480"/>
      </w:pPr>
      <w:r>
        <w:rPr>
          <w:rFonts w:hint="eastAsia"/>
        </w:rPr>
        <w:t>2.</w:t>
      </w:r>
      <w:r>
        <w:rPr>
          <w:rFonts w:hint="eastAsia"/>
        </w:rPr>
        <w:t>测试人员对的熟悉进度慢。</w:t>
      </w:r>
    </w:p>
    <w:p w14:paraId="0E2AB030" w14:textId="77777777" w:rsidR="00EA4071" w:rsidRDefault="00EA4071" w:rsidP="00EA4071">
      <w:pPr>
        <w:ind w:firstLine="480"/>
      </w:pPr>
      <w:r>
        <w:rPr>
          <w:rFonts w:hint="eastAsia"/>
        </w:rPr>
        <w:t>3.</w:t>
      </w:r>
      <w:r>
        <w:rPr>
          <w:rFonts w:hint="eastAsia"/>
        </w:rPr>
        <w:t>测试人员对被测试产品不够熟悉，对测试工具的使用熟悉程序不够。</w:t>
      </w:r>
    </w:p>
    <w:p w14:paraId="16B5D97D" w14:textId="77777777" w:rsidR="00EA4071" w:rsidRDefault="00EA4071" w:rsidP="00EA4071">
      <w:pPr>
        <w:ind w:firstLine="480"/>
      </w:pPr>
      <w:r>
        <w:rPr>
          <w:rFonts w:hint="eastAsia"/>
        </w:rPr>
        <w:t>4.</w:t>
      </w:r>
      <w:r>
        <w:rPr>
          <w:rFonts w:hint="eastAsia"/>
        </w:rPr>
        <w:t>被测试产品存在重大错误，</w:t>
      </w:r>
      <w:proofErr w:type="gramStart"/>
      <w:r>
        <w:rPr>
          <w:rFonts w:hint="eastAsia"/>
        </w:rPr>
        <w:t>以致于</w:t>
      </w:r>
      <w:proofErr w:type="gramEnd"/>
      <w:r>
        <w:rPr>
          <w:rFonts w:hint="eastAsia"/>
        </w:rPr>
        <w:t>测试无法继续。</w:t>
      </w:r>
    </w:p>
    <w:p w14:paraId="59653ECA" w14:textId="77777777" w:rsidR="00EA4071" w:rsidRDefault="00EA4071" w:rsidP="00EA4071">
      <w:pPr>
        <w:ind w:firstLine="480"/>
      </w:pPr>
      <w:r>
        <w:rPr>
          <w:rFonts w:hint="eastAsia"/>
        </w:rPr>
        <w:t>5.</w:t>
      </w:r>
      <w:r>
        <w:rPr>
          <w:rFonts w:hint="eastAsia"/>
        </w:rPr>
        <w:t>测试人员获取的需求与开发人员产生分歧。</w:t>
      </w:r>
    </w:p>
    <w:p w14:paraId="1C26B5EF" w14:textId="77777777" w:rsidR="00EA4071" w:rsidRDefault="00EA4071" w:rsidP="00EA4071">
      <w:pPr>
        <w:ind w:firstLine="480"/>
      </w:pPr>
      <w:r>
        <w:rPr>
          <w:rFonts w:hint="eastAsia"/>
        </w:rPr>
        <w:t>6.</w:t>
      </w:r>
      <w:r>
        <w:rPr>
          <w:rFonts w:hint="eastAsia"/>
        </w:rPr>
        <w:t>测试人员与开发人员的协调与沟通。</w:t>
      </w:r>
    </w:p>
    <w:p w14:paraId="141E508B" w14:textId="77777777" w:rsidR="00EA4071" w:rsidRDefault="00EA4071" w:rsidP="00EA4071">
      <w:pPr>
        <w:ind w:firstLine="480"/>
      </w:pPr>
      <w:r>
        <w:rPr>
          <w:rFonts w:hint="eastAsia"/>
        </w:rPr>
        <w:t>应急措施：</w:t>
      </w:r>
    </w:p>
    <w:p w14:paraId="6A04993E" w14:textId="77777777" w:rsidR="00EA4071" w:rsidRDefault="00EA4071" w:rsidP="00EA4071">
      <w:pPr>
        <w:ind w:firstLine="480"/>
      </w:pPr>
      <w:r>
        <w:rPr>
          <w:rFonts w:hint="eastAsia"/>
        </w:rPr>
        <w:t>1.</w:t>
      </w:r>
      <w:r>
        <w:rPr>
          <w:rFonts w:hint="eastAsia"/>
        </w:rPr>
        <w:t>通过适当加班来保证计划的按时完成</w:t>
      </w:r>
    </w:p>
    <w:p w14:paraId="4D77DAEE" w14:textId="77777777" w:rsidR="00EA4071" w:rsidRDefault="00EA4071" w:rsidP="00EA4071">
      <w:pPr>
        <w:ind w:firstLine="480"/>
      </w:pPr>
      <w:r>
        <w:rPr>
          <w:rFonts w:hint="eastAsia"/>
        </w:rPr>
        <w:t>2.</w:t>
      </w:r>
      <w:r>
        <w:rPr>
          <w:rFonts w:hint="eastAsia"/>
        </w:rPr>
        <w:t>增加测试人员对被测产品的了解，可以通过培训、阅读文档、参加会议等方式来提高测试人员的产品知识。</w:t>
      </w:r>
    </w:p>
    <w:p w14:paraId="0A16BC86" w14:textId="77777777" w:rsidR="00EA4071" w:rsidRDefault="00EA4071" w:rsidP="00EA4071">
      <w:pPr>
        <w:ind w:firstLine="480"/>
      </w:pPr>
      <w:r>
        <w:rPr>
          <w:rFonts w:hint="eastAsia"/>
        </w:rPr>
        <w:t>3.</w:t>
      </w:r>
      <w:r>
        <w:rPr>
          <w:rFonts w:hint="eastAsia"/>
        </w:rPr>
        <w:t>提供更好的测试工具和培训，以提高测试人员对测试工具的使用熟练度。</w:t>
      </w:r>
    </w:p>
    <w:p w14:paraId="254B0EEA" w14:textId="77777777" w:rsidR="00EA4071" w:rsidRDefault="00EA4071" w:rsidP="00EA4071">
      <w:pPr>
        <w:ind w:firstLine="480"/>
      </w:pPr>
      <w:r>
        <w:rPr>
          <w:rFonts w:hint="eastAsia"/>
        </w:rPr>
        <w:t>4.</w:t>
      </w:r>
      <w:r>
        <w:rPr>
          <w:rFonts w:hint="eastAsia"/>
        </w:rPr>
        <w:t>建立有效的沟通渠道，包括定期会议、邮件、即时通讯工具等，以便于测试人员和开发人员之间能够及时沟通和协调。</w:t>
      </w:r>
    </w:p>
    <w:p w14:paraId="4B87DD41" w14:textId="77777777" w:rsidR="00EA4071" w:rsidRDefault="00EA4071" w:rsidP="00EA4071">
      <w:pPr>
        <w:ind w:firstLine="480"/>
      </w:pPr>
      <w:r>
        <w:rPr>
          <w:rFonts w:hint="eastAsia"/>
        </w:rPr>
        <w:t>5.</w:t>
      </w:r>
      <w:r>
        <w:rPr>
          <w:rFonts w:hint="eastAsia"/>
        </w:rPr>
        <w:t>确保测试人员和开发人员对需求的理解一致，可通过需求评审、需求确认等方式来达到一致。</w:t>
      </w:r>
    </w:p>
    <w:p w14:paraId="363FF3EF" w14:textId="77777777" w:rsidR="00EA4071" w:rsidRDefault="00EA4071" w:rsidP="00EA4071">
      <w:pPr>
        <w:ind w:firstLine="480"/>
      </w:pPr>
      <w:r>
        <w:rPr>
          <w:rFonts w:hint="eastAsia"/>
        </w:rPr>
        <w:t>6.</w:t>
      </w:r>
      <w:r>
        <w:rPr>
          <w:rFonts w:hint="eastAsia"/>
        </w:rPr>
        <w:t>在测试过程中，及时发现和解决问题，避免问题扩大化，可通过定期的测试报告、问题跟踪系统等方式来实现。</w:t>
      </w:r>
    </w:p>
    <w:p w14:paraId="4E7DF230" w14:textId="77777777" w:rsidR="00EA4071" w:rsidRDefault="00EA4071" w:rsidP="00EA4071">
      <w:pPr>
        <w:pStyle w:val="1"/>
        <w:rPr>
          <w:rFonts w:hint="eastAsia"/>
        </w:rPr>
      </w:pPr>
      <w:bookmarkStart w:id="71" w:name="_Toc206677039"/>
      <w:bookmarkStart w:id="72" w:name="_Toc209793694"/>
      <w:r>
        <w:rPr>
          <w:rFonts w:hint="eastAsia"/>
        </w:rPr>
        <w:lastRenderedPageBreak/>
        <w:t>缺陷严重度描述</w:t>
      </w:r>
      <w:bookmarkEnd w:id="70"/>
      <w:bookmarkEnd w:id="71"/>
      <w:bookmarkEnd w:id="72"/>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6220"/>
      </w:tblGrid>
      <w:tr w:rsidR="00EA4071" w:rsidRPr="00660252" w14:paraId="01A3F558" w14:textId="77777777" w:rsidTr="00510B18">
        <w:tc>
          <w:tcPr>
            <w:tcW w:w="1842" w:type="dxa"/>
            <w:shd w:val="clear" w:color="auto" w:fill="E7E6E6"/>
          </w:tcPr>
          <w:p w14:paraId="50C0F786" w14:textId="77777777" w:rsidR="00EA4071" w:rsidRPr="00660252" w:rsidRDefault="00EA4071" w:rsidP="00660252">
            <w:pPr>
              <w:pStyle w:val="af6"/>
            </w:pPr>
            <w:bookmarkStart w:id="73" w:name="_Toc61"/>
            <w:r w:rsidRPr="00660252">
              <w:t>问题严重程度</w:t>
            </w:r>
          </w:p>
        </w:tc>
        <w:tc>
          <w:tcPr>
            <w:tcW w:w="6378" w:type="dxa"/>
            <w:shd w:val="clear" w:color="auto" w:fill="E7E6E6"/>
          </w:tcPr>
          <w:p w14:paraId="15E4B297" w14:textId="77777777" w:rsidR="00EA4071" w:rsidRPr="00660252" w:rsidRDefault="00EA4071" w:rsidP="00660252">
            <w:pPr>
              <w:pStyle w:val="af6"/>
            </w:pPr>
            <w:r w:rsidRPr="00660252">
              <w:t>描述</w:t>
            </w:r>
          </w:p>
        </w:tc>
      </w:tr>
      <w:tr w:rsidR="00EA4071" w14:paraId="0D5D0E6F" w14:textId="77777777" w:rsidTr="00510B18">
        <w:tc>
          <w:tcPr>
            <w:tcW w:w="1842" w:type="dxa"/>
          </w:tcPr>
          <w:p w14:paraId="0A07E413" w14:textId="77777777" w:rsidR="00EA4071" w:rsidRPr="00660252" w:rsidRDefault="00EA4071" w:rsidP="00660252">
            <w:pPr>
              <w:pStyle w:val="af7"/>
              <w:rPr>
                <w:rFonts w:hint="eastAsia"/>
              </w:rPr>
            </w:pPr>
            <w:r w:rsidRPr="00660252">
              <w:t>P0</w:t>
            </w:r>
          </w:p>
        </w:tc>
        <w:tc>
          <w:tcPr>
            <w:tcW w:w="6378" w:type="dxa"/>
          </w:tcPr>
          <w:p w14:paraId="6BC55BBB" w14:textId="77777777" w:rsidR="00EA4071" w:rsidRPr="00660252" w:rsidRDefault="00EA4071" w:rsidP="00660252">
            <w:pPr>
              <w:pStyle w:val="af7"/>
              <w:rPr>
                <w:rFonts w:hint="eastAsia"/>
              </w:rPr>
            </w:pPr>
            <w:r w:rsidRPr="00660252">
              <w:t>核心功能无法进行（如：无法新建，无法正常进入界面等）</w:t>
            </w:r>
          </w:p>
        </w:tc>
      </w:tr>
      <w:tr w:rsidR="00EA4071" w14:paraId="31502815" w14:textId="77777777" w:rsidTr="00510B18">
        <w:tc>
          <w:tcPr>
            <w:tcW w:w="1842" w:type="dxa"/>
          </w:tcPr>
          <w:p w14:paraId="45FF6D00" w14:textId="77777777" w:rsidR="00EA4071" w:rsidRPr="00660252" w:rsidRDefault="00EA4071" w:rsidP="00660252">
            <w:pPr>
              <w:pStyle w:val="af7"/>
              <w:rPr>
                <w:rFonts w:hint="eastAsia"/>
              </w:rPr>
            </w:pPr>
            <w:r w:rsidRPr="00660252">
              <w:t>P1</w:t>
            </w:r>
          </w:p>
        </w:tc>
        <w:tc>
          <w:tcPr>
            <w:tcW w:w="6378" w:type="dxa"/>
          </w:tcPr>
          <w:p w14:paraId="73056713" w14:textId="77777777" w:rsidR="00EA4071" w:rsidRPr="00660252" w:rsidRDefault="00EA4071" w:rsidP="00660252">
            <w:pPr>
              <w:pStyle w:val="af7"/>
              <w:rPr>
                <w:rFonts w:hint="eastAsia"/>
              </w:rPr>
            </w:pPr>
            <w:r w:rsidRPr="00660252">
              <w:t>用户的正常功能无法使用</w:t>
            </w:r>
          </w:p>
        </w:tc>
      </w:tr>
      <w:tr w:rsidR="00EA4071" w14:paraId="04FDE630" w14:textId="77777777" w:rsidTr="00510B18">
        <w:tc>
          <w:tcPr>
            <w:tcW w:w="1842" w:type="dxa"/>
          </w:tcPr>
          <w:p w14:paraId="6B1E81EC" w14:textId="77777777" w:rsidR="00EA4071" w:rsidRPr="00660252" w:rsidRDefault="00EA4071" w:rsidP="00660252">
            <w:pPr>
              <w:pStyle w:val="af7"/>
              <w:rPr>
                <w:rFonts w:hint="eastAsia"/>
              </w:rPr>
            </w:pPr>
            <w:r w:rsidRPr="00660252">
              <w:t>P2</w:t>
            </w:r>
          </w:p>
        </w:tc>
        <w:tc>
          <w:tcPr>
            <w:tcW w:w="6378" w:type="dxa"/>
          </w:tcPr>
          <w:p w14:paraId="0C6B21D7" w14:textId="77777777" w:rsidR="00EA4071" w:rsidRPr="00660252" w:rsidRDefault="00EA4071" w:rsidP="00660252">
            <w:pPr>
              <w:pStyle w:val="af7"/>
              <w:rPr>
                <w:rFonts w:hint="eastAsia"/>
              </w:rPr>
            </w:pPr>
            <w:r w:rsidRPr="00660252">
              <w:t>不影响功能，但对用户有明显体验性的问题</w:t>
            </w:r>
          </w:p>
        </w:tc>
      </w:tr>
      <w:tr w:rsidR="00EA4071" w14:paraId="121C2806" w14:textId="77777777" w:rsidTr="00510B18">
        <w:tc>
          <w:tcPr>
            <w:tcW w:w="0" w:type="auto"/>
          </w:tcPr>
          <w:p w14:paraId="1B7471F1" w14:textId="77777777" w:rsidR="00EA4071" w:rsidRPr="00660252" w:rsidRDefault="00EA4071" w:rsidP="00660252">
            <w:pPr>
              <w:pStyle w:val="af7"/>
              <w:rPr>
                <w:rFonts w:hint="eastAsia"/>
              </w:rPr>
            </w:pPr>
            <w:r w:rsidRPr="00660252">
              <w:t>P3</w:t>
            </w:r>
          </w:p>
        </w:tc>
        <w:tc>
          <w:tcPr>
            <w:tcW w:w="0" w:type="auto"/>
          </w:tcPr>
          <w:p w14:paraId="5D43EE5C" w14:textId="77777777" w:rsidR="00EA4071" w:rsidRPr="00660252" w:rsidRDefault="00EA4071" w:rsidP="00660252">
            <w:pPr>
              <w:pStyle w:val="af7"/>
              <w:rPr>
                <w:rFonts w:hint="eastAsia"/>
              </w:rPr>
            </w:pPr>
            <w:r w:rsidRPr="00660252">
              <w:t>UI</w:t>
            </w:r>
            <w:r w:rsidRPr="00660252">
              <w:t>展示问题</w:t>
            </w:r>
          </w:p>
        </w:tc>
      </w:tr>
      <w:bookmarkEnd w:id="73"/>
    </w:tbl>
    <w:p w14:paraId="2468C9DB" w14:textId="122E17F2" w:rsidR="00DF38CE" w:rsidRPr="001E4588" w:rsidRDefault="00DF38CE" w:rsidP="001E4588">
      <w:pPr>
        <w:ind w:firstLineChars="0" w:firstLine="0"/>
      </w:pPr>
    </w:p>
    <w:sectPr w:rsidR="00DF38CE" w:rsidRPr="001E4588" w:rsidSect="00F9062F">
      <w:headerReference w:type="default" r:id="rId17"/>
      <w:footerReference w:type="default" r:id="rId18"/>
      <w:pgSz w:w="11906" w:h="16838"/>
      <w:pgMar w:top="1440" w:right="1797" w:bottom="1440" w:left="1797"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A419E" w14:textId="77777777" w:rsidR="002D6DC0" w:rsidRDefault="002D6DC0">
      <w:pPr>
        <w:spacing w:line="240" w:lineRule="auto"/>
        <w:ind w:firstLine="480"/>
      </w:pPr>
      <w:r>
        <w:separator/>
      </w:r>
    </w:p>
  </w:endnote>
  <w:endnote w:type="continuationSeparator" w:id="0">
    <w:p w14:paraId="5E3AFFB1" w14:textId="77777777" w:rsidR="002D6DC0" w:rsidRDefault="002D6DC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766267750"/>
    </w:sdtPr>
    <w:sdtContent>
      <w:p w14:paraId="56C07A75" w14:textId="77777777" w:rsidR="00BF5BB5" w:rsidRDefault="00D2446A">
        <w:pPr>
          <w:pStyle w:val="a9"/>
          <w:framePr w:wrap="auto"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14:paraId="3126BD56" w14:textId="77777777" w:rsidR="00BF5BB5" w:rsidRDefault="00BF5BB5">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502932"/>
    </w:sdtPr>
    <w:sdtContent>
      <w:p w14:paraId="7706C0D8" w14:textId="77777777" w:rsidR="00BF5BB5" w:rsidRDefault="00D2446A">
        <w:pPr>
          <w:pStyle w:val="a9"/>
        </w:pPr>
        <w:r>
          <w:t>-</w:t>
        </w:r>
        <w:r>
          <w:fldChar w:fldCharType="begin"/>
        </w:r>
        <w:r>
          <w:instrText>PAGE   \* MERGEFORMAT</w:instrText>
        </w:r>
        <w:r>
          <w:fldChar w:fldCharType="separate"/>
        </w:r>
        <w:r>
          <w:t>2</w:t>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4375F" w14:textId="77777777" w:rsidR="00BF5BB5" w:rsidRDefault="00BF5BB5">
    <w:pPr>
      <w:pStyle w:val="a9"/>
      <w:ind w:firstLineChars="0" w:firstLine="0"/>
      <w:jc w:val="both"/>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83AB" w14:textId="77777777" w:rsidR="00BF5BB5" w:rsidRDefault="00BF5BB5">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720721"/>
      <w:docPartObj>
        <w:docPartGallery w:val="Page Numbers (Bottom of Page)"/>
        <w:docPartUnique/>
      </w:docPartObj>
    </w:sdtPr>
    <w:sdtContent>
      <w:p w14:paraId="523B3DF4" w14:textId="77777777" w:rsidR="00F9062F" w:rsidRDefault="00F9062F">
        <w:pPr>
          <w:pStyle w:val="a9"/>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0A4A" w14:textId="77777777" w:rsidR="002D6DC0" w:rsidRDefault="002D6DC0">
      <w:pPr>
        <w:ind w:firstLine="480"/>
      </w:pPr>
      <w:r>
        <w:separator/>
      </w:r>
    </w:p>
  </w:footnote>
  <w:footnote w:type="continuationSeparator" w:id="0">
    <w:p w14:paraId="6FB3FD7C" w14:textId="77777777" w:rsidR="002D6DC0" w:rsidRDefault="002D6DC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BA57" w14:textId="77777777" w:rsidR="00BF5BB5" w:rsidRDefault="00BF5BB5">
    <w:pPr>
      <w:pStyle w:val="ab"/>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80FF9" w14:textId="77777777" w:rsidR="00BF5BB5" w:rsidRDefault="003B5876">
    <w:pPr>
      <w:pStyle w:val="ab"/>
      <w:spacing w:before="120" w:after="120"/>
      <w:ind w:firstLineChars="0" w:firstLine="0"/>
      <w:jc w:val="both"/>
    </w:pPr>
    <w:r>
      <w:rPr>
        <w:noProof/>
      </w:rPr>
      <w:drawing>
        <wp:anchor distT="0" distB="0" distL="114300" distR="114300" simplePos="0" relativeHeight="251666432" behindDoc="0" locked="0" layoutInCell="1" allowOverlap="1" wp14:anchorId="29E64237" wp14:editId="01870396">
          <wp:simplePos x="0" y="0"/>
          <wp:positionH relativeFrom="column">
            <wp:posOffset>0</wp:posOffset>
          </wp:positionH>
          <wp:positionV relativeFrom="paragraph">
            <wp:posOffset>0</wp:posOffset>
          </wp:positionV>
          <wp:extent cx="2219960" cy="273050"/>
          <wp:effectExtent l="0" t="0" r="2540" b="6350"/>
          <wp:wrapNone/>
          <wp:docPr id="566511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19960" cy="2730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E6D2" w14:textId="77777777" w:rsidR="00BF5BB5" w:rsidRDefault="00D2446A">
    <w:pPr>
      <w:pStyle w:val="ab"/>
      <w:spacing w:before="120" w:after="120"/>
      <w:ind w:firstLine="360"/>
    </w:pPr>
    <w:r>
      <w:rPr>
        <w:noProof/>
      </w:rPr>
      <w:drawing>
        <wp:anchor distT="0" distB="0" distL="114300" distR="114300" simplePos="0" relativeHeight="251661312" behindDoc="0" locked="0" layoutInCell="1" allowOverlap="1" wp14:anchorId="33A14F89" wp14:editId="4E74FD88">
          <wp:simplePos x="0" y="0"/>
          <wp:positionH relativeFrom="column">
            <wp:posOffset>-635</wp:posOffset>
          </wp:positionH>
          <wp:positionV relativeFrom="paragraph">
            <wp:posOffset>6350</wp:posOffset>
          </wp:positionV>
          <wp:extent cx="2219960" cy="273050"/>
          <wp:effectExtent l="0" t="0" r="2540" b="635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19960" cy="27305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02782" w14:textId="77777777" w:rsidR="00BF5BB5" w:rsidRDefault="00D2446A">
    <w:pPr>
      <w:spacing w:line="376" w:lineRule="exact"/>
      <w:ind w:firstLine="480"/>
    </w:pPr>
    <w:r>
      <w:rPr>
        <w:noProof/>
      </w:rPr>
      <w:drawing>
        <wp:anchor distT="0" distB="0" distL="114300" distR="114300" simplePos="0" relativeHeight="251663360" behindDoc="0" locked="0" layoutInCell="1" allowOverlap="1" wp14:anchorId="792F29AD" wp14:editId="215EBD26">
          <wp:simplePos x="0" y="0"/>
          <wp:positionH relativeFrom="column">
            <wp:posOffset>380365</wp:posOffset>
          </wp:positionH>
          <wp:positionV relativeFrom="paragraph">
            <wp:posOffset>6350</wp:posOffset>
          </wp:positionV>
          <wp:extent cx="2219960" cy="273050"/>
          <wp:effectExtent l="0" t="0" r="254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19960" cy="273050"/>
                  </a:xfrm>
                  <a:prstGeom prst="rect">
                    <a:avLst/>
                  </a:prstGeom>
                  <a:noFill/>
                  <a:ln>
                    <a:noFill/>
                  </a:ln>
                </pic:spPr>
              </pic:pic>
            </a:graphicData>
          </a:graphic>
        </wp:anchor>
      </w:drawing>
    </w:r>
    <w:r>
      <w:rPr>
        <w:noProof/>
        <w:snapToGrid w:val="0"/>
      </w:rPr>
      <mc:AlternateContent>
        <mc:Choice Requires="wps">
          <w:drawing>
            <wp:anchor distT="0" distB="0" distL="114300" distR="114300" simplePos="0" relativeHeight="251662336" behindDoc="0" locked="0" layoutInCell="0" allowOverlap="1" wp14:anchorId="4A8B127A" wp14:editId="5450AA96">
              <wp:simplePos x="0" y="0"/>
              <wp:positionH relativeFrom="page">
                <wp:posOffset>1123950</wp:posOffset>
              </wp:positionH>
              <wp:positionV relativeFrom="page">
                <wp:posOffset>800100</wp:posOffset>
              </wp:positionV>
              <wp:extent cx="5313680" cy="9525"/>
              <wp:effectExtent l="0" t="0" r="1270" b="0"/>
              <wp:wrapNone/>
              <wp:docPr id="73373616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3680" cy="952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202EE517" id="矩形 4" o:spid="_x0000_s1026" style="position:absolute;left:0;text-align:left;margin-left:88.5pt;margin-top:63pt;width:418.4pt;height:.7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" o:allowincell="f" fillcolor="black" stroked="f">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DEACF" w14:textId="77777777" w:rsidR="00BF5BB5" w:rsidRDefault="00D2446A">
    <w:pPr>
      <w:spacing w:line="376" w:lineRule="exact"/>
      <w:ind w:firstLine="480"/>
    </w:pPr>
    <w:r>
      <w:rPr>
        <w:noProof/>
        <w:snapToGrid w:val="0"/>
      </w:rPr>
      <mc:AlternateContent>
        <mc:Choice Requires="wps">
          <w:drawing>
            <wp:anchor distT="0" distB="0" distL="114300" distR="114300" simplePos="0" relativeHeight="251660288" behindDoc="0" locked="0" layoutInCell="0" allowOverlap="1" wp14:anchorId="35AD1548" wp14:editId="4C164E5C">
              <wp:simplePos x="0" y="0"/>
              <wp:positionH relativeFrom="page">
                <wp:posOffset>1123950</wp:posOffset>
              </wp:positionH>
              <wp:positionV relativeFrom="page">
                <wp:posOffset>800100</wp:posOffset>
              </wp:positionV>
              <wp:extent cx="5313680" cy="9525"/>
              <wp:effectExtent l="0" t="0" r="1270" b="0"/>
              <wp:wrapNone/>
              <wp:docPr id="1589971344"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3680" cy="952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19837699" id="矩形 3" o:spid="_x0000_s1026" style="position:absolute;left:0;text-align:left;margin-left:88.5pt;margin-top:63pt;width:418.4pt;height:.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" o:allowincell="f" fillcolor="black" stroked="f">
              <w10:wrap anchorx="page" anchory="page"/>
            </v:rect>
          </w:pict>
        </mc:Fallback>
      </mc:AlternateContent>
    </w:r>
    <w:r>
      <w:rPr>
        <w:noProof/>
      </w:rPr>
      <w:drawing>
        <wp:anchor distT="0" distB="0" distL="114300" distR="114300" simplePos="0" relativeHeight="251664384" behindDoc="0" locked="0" layoutInCell="1" allowOverlap="1" wp14:anchorId="0EC90C25" wp14:editId="51E3B06C">
          <wp:simplePos x="0" y="0"/>
          <wp:positionH relativeFrom="column">
            <wp:posOffset>-635</wp:posOffset>
          </wp:positionH>
          <wp:positionV relativeFrom="paragraph">
            <wp:posOffset>6350</wp:posOffset>
          </wp:positionV>
          <wp:extent cx="2219960" cy="273050"/>
          <wp:effectExtent l="0" t="0" r="2540" b="635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219960" cy="2730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F4B8BC"/>
    <w:multiLevelType w:val="multilevel"/>
    <w:tmpl w:val="91F4B8BC"/>
    <w:lvl w:ilvl="0">
      <w:start w:val="1"/>
      <w:numFmt w:val="decimal"/>
      <w:lvlText w:val="%1."/>
      <w:lvlJc w:val="left"/>
      <w:pPr>
        <w:ind w:left="425" w:hanging="425"/>
      </w:pPr>
      <w:rPr>
        <w:rFonts w:hint="default"/>
      </w:rPr>
    </w:lvl>
    <w:lvl w:ilvl="1">
      <w:start w:val="1"/>
      <w:numFmt w:val="decimal"/>
      <w:suff w:val="nothing"/>
      <w:lvlText w:val="5.%2."/>
      <w:lvlJc w:val="left"/>
      <w:pPr>
        <w:tabs>
          <w:tab w:val="num" w:pos="0"/>
        </w:tabs>
        <w:ind w:left="567" w:firstLine="0"/>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EEFF7DD2"/>
    <w:multiLevelType w:val="singleLevel"/>
    <w:tmpl w:val="EEFF7DD2"/>
    <w:lvl w:ilvl="0">
      <w:start w:val="1"/>
      <w:numFmt w:val="decimal"/>
      <w:lvlText w:val="%1."/>
      <w:lvlJc w:val="left"/>
      <w:pPr>
        <w:tabs>
          <w:tab w:val="left" w:pos="312"/>
        </w:tabs>
      </w:pPr>
    </w:lvl>
  </w:abstractNum>
  <w:abstractNum w:abstractNumId="2" w15:restartNumberingAfterBreak="0">
    <w:nsid w:val="12AC075F"/>
    <w:multiLevelType w:val="multilevel"/>
    <w:tmpl w:val="12AC075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2A6B1865"/>
    <w:multiLevelType w:val="multilevel"/>
    <w:tmpl w:val="2A6B1865"/>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35397B84"/>
    <w:multiLevelType w:val="multilevel"/>
    <w:tmpl w:val="35397B84"/>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5" w15:restartNumberingAfterBreak="0">
    <w:nsid w:val="371E38C1"/>
    <w:multiLevelType w:val="multilevel"/>
    <w:tmpl w:val="371E38C1"/>
    <w:lvl w:ilvl="0">
      <w:start w:val="1"/>
      <w:numFmt w:val="decimal"/>
      <w:lvlText w:val="[%1]"/>
      <w:lvlJc w:val="left"/>
      <w:pPr>
        <w:ind w:left="1060" w:hanging="420"/>
      </w:pPr>
      <w:rPr>
        <w:rFonts w:hint="eastAsia"/>
      </w:rPr>
    </w:lvl>
    <w:lvl w:ilvl="1">
      <w:start w:val="1"/>
      <w:numFmt w:val="decimal"/>
      <w:pStyle w:val="a"/>
      <w:lvlText w:val="[%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226FD5"/>
    <w:multiLevelType w:val="multilevel"/>
    <w:tmpl w:val="49226FD5"/>
    <w:lvl w:ilvl="0">
      <w:start w:val="1"/>
      <w:numFmt w:val="chineseCountingThousand"/>
      <w:pStyle w:val="1"/>
      <w:suff w:val="space"/>
      <w:lvlText w:val="%1、"/>
      <w:lvlJc w:val="left"/>
      <w:pPr>
        <w:ind w:left="0" w:firstLine="0"/>
      </w:pPr>
      <w:rPr>
        <w:rFonts w:hint="default"/>
        <w:lang w:val="en-US"/>
      </w:rPr>
    </w:lvl>
    <w:lvl w:ilvl="1">
      <w:start w:val="1"/>
      <w:numFmt w:val="decimal"/>
      <w:pStyle w:val="2"/>
      <w:isLgl/>
      <w:suff w:val="space"/>
      <w:lvlText w:val="%1.%2."/>
      <w:lvlJc w:val="left"/>
      <w:pPr>
        <w:ind w:left="0" w:firstLine="0"/>
      </w:pPr>
      <w:rPr>
        <w:rFonts w:hint="default"/>
      </w:rPr>
    </w:lvl>
    <w:lvl w:ilvl="2">
      <w:start w:val="1"/>
      <w:numFmt w:val="decimal"/>
      <w:pStyle w:val="3"/>
      <w:isLgl/>
      <w:suff w:val="space"/>
      <w:lvlText w:val="%1.%2.%3."/>
      <w:lvlJc w:val="left"/>
      <w:pPr>
        <w:ind w:left="0" w:firstLine="0"/>
      </w:pPr>
      <w:rPr>
        <w:rFonts w:hint="default"/>
      </w:rPr>
    </w:lvl>
    <w:lvl w:ilvl="3">
      <w:start w:val="1"/>
      <w:numFmt w:val="decimal"/>
      <w:pStyle w:val="4"/>
      <w:isLgl/>
      <w:lvlText w:val="%1.%2.%3.%4."/>
      <w:lvlJc w:val="left"/>
      <w:pPr>
        <w:ind w:left="1680" w:hanging="1680"/>
      </w:pPr>
      <w:rPr>
        <w:rFonts w:ascii="Times New Roman" w:hAnsi="Times New Roman" w:cs="Times New Roman" w:hint="default"/>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AB548DB"/>
    <w:multiLevelType w:val="multilevel"/>
    <w:tmpl w:val="4AB548DB"/>
    <w:lvl w:ilvl="0">
      <w:start w:val="1"/>
      <w:numFmt w:val="chineseCountingThousand"/>
      <w:pStyle w:val="a0"/>
      <w:lvlText w:val="附录%1、"/>
      <w:lvlJc w:val="left"/>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1827E07"/>
    <w:multiLevelType w:val="multilevel"/>
    <w:tmpl w:val="0300985A"/>
    <w:lvl w:ilvl="0">
      <w:start w:val="1"/>
      <w:numFmt w:val="bullet"/>
      <w:lvlText w:val=""/>
      <w:lvlJc w:val="left"/>
      <w:pPr>
        <w:ind w:left="567" w:firstLine="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15:restartNumberingAfterBreak="0">
    <w:nsid w:val="7606198A"/>
    <w:multiLevelType w:val="multilevel"/>
    <w:tmpl w:val="7606198A"/>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79AE650B"/>
    <w:multiLevelType w:val="multilevel"/>
    <w:tmpl w:val="79AE650B"/>
    <w:lvl w:ilvl="0">
      <w:start w:val="1"/>
      <w:numFmt w:val="bullet"/>
      <w:pStyle w:val="a1"/>
      <w:lvlText w:val="•"/>
      <w:lvlJc w:val="left"/>
      <w:pPr>
        <w:ind w:left="567" w:firstLine="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961380099">
    <w:abstractNumId w:val="6"/>
  </w:num>
  <w:num w:numId="2" w16cid:durableId="239558231">
    <w:abstractNumId w:val="10"/>
  </w:num>
  <w:num w:numId="3" w16cid:durableId="1046683458">
    <w:abstractNumId w:val="7"/>
  </w:num>
  <w:num w:numId="4" w16cid:durableId="793981040">
    <w:abstractNumId w:val="5"/>
  </w:num>
  <w:num w:numId="5" w16cid:durableId="1570536181">
    <w:abstractNumId w:val="3"/>
  </w:num>
  <w:num w:numId="6" w16cid:durableId="1764377919">
    <w:abstractNumId w:val="9"/>
  </w:num>
  <w:num w:numId="7" w16cid:durableId="32271863">
    <w:abstractNumId w:val="2"/>
  </w:num>
  <w:num w:numId="8" w16cid:durableId="2114284066">
    <w:abstractNumId w:val="4"/>
  </w:num>
  <w:num w:numId="9" w16cid:durableId="2068603045">
    <w:abstractNumId w:val="6"/>
  </w:num>
  <w:num w:numId="10" w16cid:durableId="1207716741">
    <w:abstractNumId w:val="8"/>
  </w:num>
  <w:num w:numId="11" w16cid:durableId="1272201888">
    <w:abstractNumId w:val="10"/>
  </w:num>
  <w:num w:numId="12" w16cid:durableId="1157921738">
    <w:abstractNumId w:val="10"/>
  </w:num>
  <w:num w:numId="13" w16cid:durableId="1460026021">
    <w:abstractNumId w:val="10"/>
  </w:num>
  <w:num w:numId="14" w16cid:durableId="421149606">
    <w:abstractNumId w:val="10"/>
  </w:num>
  <w:num w:numId="15" w16cid:durableId="2065642427">
    <w:abstractNumId w:val="10"/>
  </w:num>
  <w:num w:numId="16" w16cid:durableId="1357462364">
    <w:abstractNumId w:val="10"/>
  </w:num>
  <w:num w:numId="17" w16cid:durableId="1406802891">
    <w:abstractNumId w:val="10"/>
  </w:num>
  <w:num w:numId="18" w16cid:durableId="174465935">
    <w:abstractNumId w:val="6"/>
  </w:num>
  <w:num w:numId="19" w16cid:durableId="1274484857">
    <w:abstractNumId w:val="6"/>
  </w:num>
  <w:num w:numId="20" w16cid:durableId="1027371205">
    <w:abstractNumId w:val="6"/>
  </w:num>
  <w:num w:numId="21" w16cid:durableId="582225786">
    <w:abstractNumId w:val="0"/>
  </w:num>
  <w:num w:numId="22" w16cid:durableId="890531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hideSpellingErrors/>
  <w:hideGrammaticalErrors/>
  <w:proofState w:spelling="clean" w:grammar="clean"/>
  <w:attachedTemplate r:id="rId1"/>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1OTA2YmI0OGIzMGUyOGI2M2MxOGU2NDAxMzlkZWMifQ=="/>
  </w:docVars>
  <w:rsids>
    <w:rsidRoot w:val="21F76456"/>
    <w:rsid w:val="0000148B"/>
    <w:rsid w:val="000014E2"/>
    <w:rsid w:val="000017D0"/>
    <w:rsid w:val="00002A64"/>
    <w:rsid w:val="00005DFE"/>
    <w:rsid w:val="000061CC"/>
    <w:rsid w:val="000064CB"/>
    <w:rsid w:val="000074DC"/>
    <w:rsid w:val="00007759"/>
    <w:rsid w:val="00011032"/>
    <w:rsid w:val="00012692"/>
    <w:rsid w:val="00012DBC"/>
    <w:rsid w:val="000175D9"/>
    <w:rsid w:val="00017D0F"/>
    <w:rsid w:val="00021D22"/>
    <w:rsid w:val="00021D85"/>
    <w:rsid w:val="00023908"/>
    <w:rsid w:val="00024EE5"/>
    <w:rsid w:val="00025166"/>
    <w:rsid w:val="00027602"/>
    <w:rsid w:val="0002793D"/>
    <w:rsid w:val="00030D55"/>
    <w:rsid w:val="00032974"/>
    <w:rsid w:val="000352D6"/>
    <w:rsid w:val="00035F47"/>
    <w:rsid w:val="000366FF"/>
    <w:rsid w:val="000377FB"/>
    <w:rsid w:val="00041412"/>
    <w:rsid w:val="00043697"/>
    <w:rsid w:val="00044FF0"/>
    <w:rsid w:val="0004575D"/>
    <w:rsid w:val="00045FCF"/>
    <w:rsid w:val="0005149A"/>
    <w:rsid w:val="00051CB3"/>
    <w:rsid w:val="00053244"/>
    <w:rsid w:val="00056719"/>
    <w:rsid w:val="00056C85"/>
    <w:rsid w:val="00056F1A"/>
    <w:rsid w:val="00061D6B"/>
    <w:rsid w:val="00062A23"/>
    <w:rsid w:val="00062B1A"/>
    <w:rsid w:val="0006381A"/>
    <w:rsid w:val="00064AB5"/>
    <w:rsid w:val="0006613C"/>
    <w:rsid w:val="000673AE"/>
    <w:rsid w:val="000674EF"/>
    <w:rsid w:val="00067AD2"/>
    <w:rsid w:val="000703CC"/>
    <w:rsid w:val="000703E0"/>
    <w:rsid w:val="0007075D"/>
    <w:rsid w:val="00071800"/>
    <w:rsid w:val="00073D70"/>
    <w:rsid w:val="00074F9D"/>
    <w:rsid w:val="00076D66"/>
    <w:rsid w:val="0008020B"/>
    <w:rsid w:val="000815AD"/>
    <w:rsid w:val="00083570"/>
    <w:rsid w:val="00091BCF"/>
    <w:rsid w:val="00093FFD"/>
    <w:rsid w:val="00094596"/>
    <w:rsid w:val="00094708"/>
    <w:rsid w:val="00094C3B"/>
    <w:rsid w:val="0009566B"/>
    <w:rsid w:val="00096126"/>
    <w:rsid w:val="00097404"/>
    <w:rsid w:val="000978A9"/>
    <w:rsid w:val="000A1B79"/>
    <w:rsid w:val="000A1B89"/>
    <w:rsid w:val="000A30D7"/>
    <w:rsid w:val="000A35B9"/>
    <w:rsid w:val="000A7BF5"/>
    <w:rsid w:val="000B169F"/>
    <w:rsid w:val="000B1755"/>
    <w:rsid w:val="000B2D3D"/>
    <w:rsid w:val="000B3095"/>
    <w:rsid w:val="000B3EF7"/>
    <w:rsid w:val="000C28E2"/>
    <w:rsid w:val="000C2BFF"/>
    <w:rsid w:val="000C5729"/>
    <w:rsid w:val="000C5778"/>
    <w:rsid w:val="000C70A9"/>
    <w:rsid w:val="000C7EFA"/>
    <w:rsid w:val="000D0289"/>
    <w:rsid w:val="000D3F63"/>
    <w:rsid w:val="000D668C"/>
    <w:rsid w:val="000E0BB5"/>
    <w:rsid w:val="000E310D"/>
    <w:rsid w:val="000E3659"/>
    <w:rsid w:val="000E3FC3"/>
    <w:rsid w:val="000E5291"/>
    <w:rsid w:val="000E52FC"/>
    <w:rsid w:val="000E5D0B"/>
    <w:rsid w:val="000E5F4C"/>
    <w:rsid w:val="000E7884"/>
    <w:rsid w:val="000F2BF6"/>
    <w:rsid w:val="000F4ED2"/>
    <w:rsid w:val="000F5628"/>
    <w:rsid w:val="000F6FC9"/>
    <w:rsid w:val="001017D6"/>
    <w:rsid w:val="00101FBA"/>
    <w:rsid w:val="00103C73"/>
    <w:rsid w:val="00106012"/>
    <w:rsid w:val="00107420"/>
    <w:rsid w:val="0010777C"/>
    <w:rsid w:val="00111915"/>
    <w:rsid w:val="00111A5A"/>
    <w:rsid w:val="00113AF3"/>
    <w:rsid w:val="0011428B"/>
    <w:rsid w:val="001159CB"/>
    <w:rsid w:val="001162C1"/>
    <w:rsid w:val="0012074B"/>
    <w:rsid w:val="00124BA5"/>
    <w:rsid w:val="00124C0E"/>
    <w:rsid w:val="00125BFC"/>
    <w:rsid w:val="0012706D"/>
    <w:rsid w:val="0012760D"/>
    <w:rsid w:val="001311B3"/>
    <w:rsid w:val="00131E92"/>
    <w:rsid w:val="00131E9C"/>
    <w:rsid w:val="00133876"/>
    <w:rsid w:val="0013544B"/>
    <w:rsid w:val="00135A35"/>
    <w:rsid w:val="00137277"/>
    <w:rsid w:val="001376FE"/>
    <w:rsid w:val="00141F77"/>
    <w:rsid w:val="00144633"/>
    <w:rsid w:val="001459F5"/>
    <w:rsid w:val="00147515"/>
    <w:rsid w:val="001500E1"/>
    <w:rsid w:val="0015183E"/>
    <w:rsid w:val="00162517"/>
    <w:rsid w:val="001635D7"/>
    <w:rsid w:val="0016364C"/>
    <w:rsid w:val="00164624"/>
    <w:rsid w:val="00164C4F"/>
    <w:rsid w:val="00165478"/>
    <w:rsid w:val="001655F3"/>
    <w:rsid w:val="001753F0"/>
    <w:rsid w:val="00175A77"/>
    <w:rsid w:val="00180486"/>
    <w:rsid w:val="001807E8"/>
    <w:rsid w:val="001811C1"/>
    <w:rsid w:val="00183543"/>
    <w:rsid w:val="001845B7"/>
    <w:rsid w:val="001855E6"/>
    <w:rsid w:val="0018633A"/>
    <w:rsid w:val="001870D6"/>
    <w:rsid w:val="001923AA"/>
    <w:rsid w:val="00195576"/>
    <w:rsid w:val="001961A2"/>
    <w:rsid w:val="00196215"/>
    <w:rsid w:val="00196252"/>
    <w:rsid w:val="0019628A"/>
    <w:rsid w:val="00197053"/>
    <w:rsid w:val="00197556"/>
    <w:rsid w:val="0019787D"/>
    <w:rsid w:val="001A090D"/>
    <w:rsid w:val="001A1474"/>
    <w:rsid w:val="001A24B1"/>
    <w:rsid w:val="001A2688"/>
    <w:rsid w:val="001A2D6A"/>
    <w:rsid w:val="001A425F"/>
    <w:rsid w:val="001A5344"/>
    <w:rsid w:val="001A703E"/>
    <w:rsid w:val="001A7B5D"/>
    <w:rsid w:val="001B1A9A"/>
    <w:rsid w:val="001B1AE0"/>
    <w:rsid w:val="001C09F7"/>
    <w:rsid w:val="001C0B22"/>
    <w:rsid w:val="001C0D1C"/>
    <w:rsid w:val="001C2709"/>
    <w:rsid w:val="001C327B"/>
    <w:rsid w:val="001C4589"/>
    <w:rsid w:val="001C497B"/>
    <w:rsid w:val="001C4C00"/>
    <w:rsid w:val="001C54AD"/>
    <w:rsid w:val="001C5A6A"/>
    <w:rsid w:val="001C6DEB"/>
    <w:rsid w:val="001C768D"/>
    <w:rsid w:val="001D17E1"/>
    <w:rsid w:val="001D20FB"/>
    <w:rsid w:val="001D2440"/>
    <w:rsid w:val="001D65A0"/>
    <w:rsid w:val="001E0285"/>
    <w:rsid w:val="001E0E9A"/>
    <w:rsid w:val="001E160D"/>
    <w:rsid w:val="001E23EA"/>
    <w:rsid w:val="001E24B4"/>
    <w:rsid w:val="001E3A62"/>
    <w:rsid w:val="001E4074"/>
    <w:rsid w:val="001E4588"/>
    <w:rsid w:val="001E6055"/>
    <w:rsid w:val="001E68D5"/>
    <w:rsid w:val="001E7819"/>
    <w:rsid w:val="001F0026"/>
    <w:rsid w:val="001F0146"/>
    <w:rsid w:val="001F19BB"/>
    <w:rsid w:val="001F274A"/>
    <w:rsid w:val="001F3399"/>
    <w:rsid w:val="001F6FF8"/>
    <w:rsid w:val="00200E98"/>
    <w:rsid w:val="00202B09"/>
    <w:rsid w:val="00203615"/>
    <w:rsid w:val="0020377D"/>
    <w:rsid w:val="00203D86"/>
    <w:rsid w:val="00206148"/>
    <w:rsid w:val="002065D4"/>
    <w:rsid w:val="002075C8"/>
    <w:rsid w:val="0021135E"/>
    <w:rsid w:val="00215600"/>
    <w:rsid w:val="00215F48"/>
    <w:rsid w:val="00216BB7"/>
    <w:rsid w:val="00216D9A"/>
    <w:rsid w:val="00217947"/>
    <w:rsid w:val="00222FD2"/>
    <w:rsid w:val="002257B2"/>
    <w:rsid w:val="00231816"/>
    <w:rsid w:val="00231A79"/>
    <w:rsid w:val="00232971"/>
    <w:rsid w:val="00232A60"/>
    <w:rsid w:val="00232CAD"/>
    <w:rsid w:val="0023411A"/>
    <w:rsid w:val="00236456"/>
    <w:rsid w:val="00236619"/>
    <w:rsid w:val="0023691B"/>
    <w:rsid w:val="00236F44"/>
    <w:rsid w:val="00237CC6"/>
    <w:rsid w:val="00237D56"/>
    <w:rsid w:val="0024008F"/>
    <w:rsid w:val="002418AE"/>
    <w:rsid w:val="002428A3"/>
    <w:rsid w:val="002446CA"/>
    <w:rsid w:val="00250454"/>
    <w:rsid w:val="002509D6"/>
    <w:rsid w:val="00250B91"/>
    <w:rsid w:val="0025171A"/>
    <w:rsid w:val="0025171C"/>
    <w:rsid w:val="00251DCA"/>
    <w:rsid w:val="00251F03"/>
    <w:rsid w:val="002526F1"/>
    <w:rsid w:val="002537C6"/>
    <w:rsid w:val="002543A1"/>
    <w:rsid w:val="00257196"/>
    <w:rsid w:val="00260492"/>
    <w:rsid w:val="002614E0"/>
    <w:rsid w:val="00261511"/>
    <w:rsid w:val="002639EA"/>
    <w:rsid w:val="002657A9"/>
    <w:rsid w:val="00267C0B"/>
    <w:rsid w:val="00272260"/>
    <w:rsid w:val="00273BBF"/>
    <w:rsid w:val="00274924"/>
    <w:rsid w:val="00275BD8"/>
    <w:rsid w:val="002770CF"/>
    <w:rsid w:val="00277BD7"/>
    <w:rsid w:val="002806D8"/>
    <w:rsid w:val="00281918"/>
    <w:rsid w:val="00282824"/>
    <w:rsid w:val="00283FDD"/>
    <w:rsid w:val="00293819"/>
    <w:rsid w:val="00294C08"/>
    <w:rsid w:val="00294D60"/>
    <w:rsid w:val="00297221"/>
    <w:rsid w:val="00297881"/>
    <w:rsid w:val="00297E01"/>
    <w:rsid w:val="002A01FA"/>
    <w:rsid w:val="002A1688"/>
    <w:rsid w:val="002A1D80"/>
    <w:rsid w:val="002A4AEC"/>
    <w:rsid w:val="002A6F12"/>
    <w:rsid w:val="002A70E8"/>
    <w:rsid w:val="002B0112"/>
    <w:rsid w:val="002B4A93"/>
    <w:rsid w:val="002B4AE1"/>
    <w:rsid w:val="002B5793"/>
    <w:rsid w:val="002B5C57"/>
    <w:rsid w:val="002C095F"/>
    <w:rsid w:val="002C0F72"/>
    <w:rsid w:val="002C316D"/>
    <w:rsid w:val="002C3AA4"/>
    <w:rsid w:val="002C5F48"/>
    <w:rsid w:val="002D08B3"/>
    <w:rsid w:val="002D1769"/>
    <w:rsid w:val="002D1846"/>
    <w:rsid w:val="002D2C6F"/>
    <w:rsid w:val="002D45B9"/>
    <w:rsid w:val="002D5409"/>
    <w:rsid w:val="002D61F3"/>
    <w:rsid w:val="002D6DC0"/>
    <w:rsid w:val="002E0DB3"/>
    <w:rsid w:val="002E2184"/>
    <w:rsid w:val="002E220A"/>
    <w:rsid w:val="002E29B4"/>
    <w:rsid w:val="002E4045"/>
    <w:rsid w:val="002E61CD"/>
    <w:rsid w:val="002E6300"/>
    <w:rsid w:val="002E6BE2"/>
    <w:rsid w:val="002E78FF"/>
    <w:rsid w:val="002F197C"/>
    <w:rsid w:val="002F1AD6"/>
    <w:rsid w:val="002F243B"/>
    <w:rsid w:val="002F61D8"/>
    <w:rsid w:val="003009BC"/>
    <w:rsid w:val="00300BC2"/>
    <w:rsid w:val="003022FA"/>
    <w:rsid w:val="00303266"/>
    <w:rsid w:val="0030356E"/>
    <w:rsid w:val="00303DEB"/>
    <w:rsid w:val="003060AA"/>
    <w:rsid w:val="0030702C"/>
    <w:rsid w:val="00313A63"/>
    <w:rsid w:val="00314E08"/>
    <w:rsid w:val="00315074"/>
    <w:rsid w:val="00316906"/>
    <w:rsid w:val="003179DE"/>
    <w:rsid w:val="0032222B"/>
    <w:rsid w:val="003227CC"/>
    <w:rsid w:val="00322F84"/>
    <w:rsid w:val="003234ED"/>
    <w:rsid w:val="0033062D"/>
    <w:rsid w:val="00332434"/>
    <w:rsid w:val="003325BE"/>
    <w:rsid w:val="00336F21"/>
    <w:rsid w:val="0033740F"/>
    <w:rsid w:val="003423B7"/>
    <w:rsid w:val="003423F5"/>
    <w:rsid w:val="0034398C"/>
    <w:rsid w:val="00344C93"/>
    <w:rsid w:val="00346BA9"/>
    <w:rsid w:val="00352708"/>
    <w:rsid w:val="003527F9"/>
    <w:rsid w:val="00353B9D"/>
    <w:rsid w:val="00353CA7"/>
    <w:rsid w:val="0035404C"/>
    <w:rsid w:val="00356B2B"/>
    <w:rsid w:val="00362139"/>
    <w:rsid w:val="003625AD"/>
    <w:rsid w:val="003631F6"/>
    <w:rsid w:val="003640FE"/>
    <w:rsid w:val="003644F8"/>
    <w:rsid w:val="00364653"/>
    <w:rsid w:val="00364DF6"/>
    <w:rsid w:val="00364FFC"/>
    <w:rsid w:val="00370091"/>
    <w:rsid w:val="00370AFA"/>
    <w:rsid w:val="0037211D"/>
    <w:rsid w:val="00373223"/>
    <w:rsid w:val="00375C7E"/>
    <w:rsid w:val="00376997"/>
    <w:rsid w:val="00376D22"/>
    <w:rsid w:val="0037740F"/>
    <w:rsid w:val="0037746A"/>
    <w:rsid w:val="00377509"/>
    <w:rsid w:val="003779E8"/>
    <w:rsid w:val="0038154C"/>
    <w:rsid w:val="00385754"/>
    <w:rsid w:val="00385B85"/>
    <w:rsid w:val="00385DB5"/>
    <w:rsid w:val="00386685"/>
    <w:rsid w:val="00386710"/>
    <w:rsid w:val="00386BA2"/>
    <w:rsid w:val="003874E0"/>
    <w:rsid w:val="00390750"/>
    <w:rsid w:val="0039594B"/>
    <w:rsid w:val="00396DC0"/>
    <w:rsid w:val="00396E82"/>
    <w:rsid w:val="003A037D"/>
    <w:rsid w:val="003A2CDC"/>
    <w:rsid w:val="003A3BE2"/>
    <w:rsid w:val="003A3C7D"/>
    <w:rsid w:val="003A4FCE"/>
    <w:rsid w:val="003B27E4"/>
    <w:rsid w:val="003B56F6"/>
    <w:rsid w:val="003B5876"/>
    <w:rsid w:val="003B5F6F"/>
    <w:rsid w:val="003B6886"/>
    <w:rsid w:val="003B7A01"/>
    <w:rsid w:val="003B7BDC"/>
    <w:rsid w:val="003C0410"/>
    <w:rsid w:val="003C288C"/>
    <w:rsid w:val="003C3F0D"/>
    <w:rsid w:val="003C4C7D"/>
    <w:rsid w:val="003C6FA1"/>
    <w:rsid w:val="003C7A1B"/>
    <w:rsid w:val="003D0885"/>
    <w:rsid w:val="003D0A0D"/>
    <w:rsid w:val="003D6C6D"/>
    <w:rsid w:val="003E01D2"/>
    <w:rsid w:val="003E1102"/>
    <w:rsid w:val="003E2A17"/>
    <w:rsid w:val="003E2F2B"/>
    <w:rsid w:val="003E30D2"/>
    <w:rsid w:val="003E3F87"/>
    <w:rsid w:val="003E4644"/>
    <w:rsid w:val="003F0659"/>
    <w:rsid w:val="003F100E"/>
    <w:rsid w:val="003F4F6E"/>
    <w:rsid w:val="003F5545"/>
    <w:rsid w:val="00400AFD"/>
    <w:rsid w:val="00400C0C"/>
    <w:rsid w:val="00401A23"/>
    <w:rsid w:val="00401A93"/>
    <w:rsid w:val="0040239C"/>
    <w:rsid w:val="004031E6"/>
    <w:rsid w:val="0040516F"/>
    <w:rsid w:val="0040741C"/>
    <w:rsid w:val="004076C0"/>
    <w:rsid w:val="00407A76"/>
    <w:rsid w:val="0041197C"/>
    <w:rsid w:val="00411AC1"/>
    <w:rsid w:val="00414DDA"/>
    <w:rsid w:val="00416C68"/>
    <w:rsid w:val="004177A0"/>
    <w:rsid w:val="004249FA"/>
    <w:rsid w:val="00424B75"/>
    <w:rsid w:val="0042526B"/>
    <w:rsid w:val="00426ED5"/>
    <w:rsid w:val="00427EEF"/>
    <w:rsid w:val="00432194"/>
    <w:rsid w:val="0043294E"/>
    <w:rsid w:val="0043378C"/>
    <w:rsid w:val="004339FE"/>
    <w:rsid w:val="004364E8"/>
    <w:rsid w:val="00441F08"/>
    <w:rsid w:val="00442ABA"/>
    <w:rsid w:val="00444FB0"/>
    <w:rsid w:val="00446AE1"/>
    <w:rsid w:val="00446D5F"/>
    <w:rsid w:val="00446DF5"/>
    <w:rsid w:val="004512CB"/>
    <w:rsid w:val="0045193C"/>
    <w:rsid w:val="00453433"/>
    <w:rsid w:val="00453CD6"/>
    <w:rsid w:val="004550B7"/>
    <w:rsid w:val="00456D59"/>
    <w:rsid w:val="0046042D"/>
    <w:rsid w:val="00460CD9"/>
    <w:rsid w:val="004667FE"/>
    <w:rsid w:val="004703C0"/>
    <w:rsid w:val="0047208A"/>
    <w:rsid w:val="00472F59"/>
    <w:rsid w:val="004735EF"/>
    <w:rsid w:val="00473A09"/>
    <w:rsid w:val="00473C0E"/>
    <w:rsid w:val="00473DF6"/>
    <w:rsid w:val="00474925"/>
    <w:rsid w:val="00476430"/>
    <w:rsid w:val="0047693A"/>
    <w:rsid w:val="00476DA4"/>
    <w:rsid w:val="00476DFB"/>
    <w:rsid w:val="00477FC4"/>
    <w:rsid w:val="00480085"/>
    <w:rsid w:val="004807CF"/>
    <w:rsid w:val="0048105C"/>
    <w:rsid w:val="00482355"/>
    <w:rsid w:val="00485826"/>
    <w:rsid w:val="00486F38"/>
    <w:rsid w:val="004900E6"/>
    <w:rsid w:val="00492C88"/>
    <w:rsid w:val="00493160"/>
    <w:rsid w:val="00493D6E"/>
    <w:rsid w:val="004949B6"/>
    <w:rsid w:val="004950CF"/>
    <w:rsid w:val="004951C0"/>
    <w:rsid w:val="004962E5"/>
    <w:rsid w:val="00496FE9"/>
    <w:rsid w:val="004A0C5A"/>
    <w:rsid w:val="004A17DB"/>
    <w:rsid w:val="004A203A"/>
    <w:rsid w:val="004A23A8"/>
    <w:rsid w:val="004A345F"/>
    <w:rsid w:val="004A6961"/>
    <w:rsid w:val="004B18F1"/>
    <w:rsid w:val="004B1C20"/>
    <w:rsid w:val="004B2510"/>
    <w:rsid w:val="004B2AD1"/>
    <w:rsid w:val="004B457F"/>
    <w:rsid w:val="004B49E1"/>
    <w:rsid w:val="004C0B83"/>
    <w:rsid w:val="004C0B98"/>
    <w:rsid w:val="004C0DFE"/>
    <w:rsid w:val="004C2AEE"/>
    <w:rsid w:val="004C5009"/>
    <w:rsid w:val="004C664A"/>
    <w:rsid w:val="004C6FBA"/>
    <w:rsid w:val="004C74A7"/>
    <w:rsid w:val="004D0CD5"/>
    <w:rsid w:val="004D2278"/>
    <w:rsid w:val="004D2CB2"/>
    <w:rsid w:val="004D5849"/>
    <w:rsid w:val="004D64D0"/>
    <w:rsid w:val="004D6580"/>
    <w:rsid w:val="004D6A3D"/>
    <w:rsid w:val="004E1E36"/>
    <w:rsid w:val="004E78DB"/>
    <w:rsid w:val="004F0456"/>
    <w:rsid w:val="004F2749"/>
    <w:rsid w:val="004F2FFA"/>
    <w:rsid w:val="004F3E66"/>
    <w:rsid w:val="004F5B98"/>
    <w:rsid w:val="004F7D94"/>
    <w:rsid w:val="005006EA"/>
    <w:rsid w:val="00502324"/>
    <w:rsid w:val="00503DC0"/>
    <w:rsid w:val="005067C5"/>
    <w:rsid w:val="00506AB7"/>
    <w:rsid w:val="00507C10"/>
    <w:rsid w:val="0051079B"/>
    <w:rsid w:val="005107F4"/>
    <w:rsid w:val="00510C9D"/>
    <w:rsid w:val="00511644"/>
    <w:rsid w:val="00512E08"/>
    <w:rsid w:val="005145E4"/>
    <w:rsid w:val="00515164"/>
    <w:rsid w:val="00516F8A"/>
    <w:rsid w:val="00517CD3"/>
    <w:rsid w:val="00520515"/>
    <w:rsid w:val="00521BEE"/>
    <w:rsid w:val="005223BC"/>
    <w:rsid w:val="00522DFA"/>
    <w:rsid w:val="005244DA"/>
    <w:rsid w:val="00524585"/>
    <w:rsid w:val="00524E42"/>
    <w:rsid w:val="00525871"/>
    <w:rsid w:val="00533474"/>
    <w:rsid w:val="005370B1"/>
    <w:rsid w:val="00537F7A"/>
    <w:rsid w:val="0054083D"/>
    <w:rsid w:val="00541270"/>
    <w:rsid w:val="00541BC9"/>
    <w:rsid w:val="005427AD"/>
    <w:rsid w:val="005441CD"/>
    <w:rsid w:val="00547E6C"/>
    <w:rsid w:val="00551479"/>
    <w:rsid w:val="00553586"/>
    <w:rsid w:val="005541BC"/>
    <w:rsid w:val="00554D58"/>
    <w:rsid w:val="005659DC"/>
    <w:rsid w:val="00565CDF"/>
    <w:rsid w:val="00567C06"/>
    <w:rsid w:val="00577B70"/>
    <w:rsid w:val="0058019E"/>
    <w:rsid w:val="00590687"/>
    <w:rsid w:val="0059100E"/>
    <w:rsid w:val="00593A05"/>
    <w:rsid w:val="00594076"/>
    <w:rsid w:val="00594C3A"/>
    <w:rsid w:val="005A05D8"/>
    <w:rsid w:val="005A22F9"/>
    <w:rsid w:val="005A239A"/>
    <w:rsid w:val="005A24BB"/>
    <w:rsid w:val="005A3D82"/>
    <w:rsid w:val="005A4352"/>
    <w:rsid w:val="005A5F6A"/>
    <w:rsid w:val="005A77C0"/>
    <w:rsid w:val="005B190D"/>
    <w:rsid w:val="005B3307"/>
    <w:rsid w:val="005B336C"/>
    <w:rsid w:val="005B4103"/>
    <w:rsid w:val="005B4448"/>
    <w:rsid w:val="005B5DDF"/>
    <w:rsid w:val="005B7955"/>
    <w:rsid w:val="005B79BC"/>
    <w:rsid w:val="005C0FD6"/>
    <w:rsid w:val="005C141E"/>
    <w:rsid w:val="005C1473"/>
    <w:rsid w:val="005C4ECE"/>
    <w:rsid w:val="005C5E4E"/>
    <w:rsid w:val="005D098E"/>
    <w:rsid w:val="005D1472"/>
    <w:rsid w:val="005D2E46"/>
    <w:rsid w:val="005D31F8"/>
    <w:rsid w:val="005D412C"/>
    <w:rsid w:val="005D48BA"/>
    <w:rsid w:val="005D74B5"/>
    <w:rsid w:val="005D78F9"/>
    <w:rsid w:val="005E076E"/>
    <w:rsid w:val="005E2539"/>
    <w:rsid w:val="005E53E0"/>
    <w:rsid w:val="005E733D"/>
    <w:rsid w:val="005F1F27"/>
    <w:rsid w:val="005F3B61"/>
    <w:rsid w:val="005F40B4"/>
    <w:rsid w:val="005F5334"/>
    <w:rsid w:val="005F63B6"/>
    <w:rsid w:val="005F6576"/>
    <w:rsid w:val="005F67C4"/>
    <w:rsid w:val="005F726C"/>
    <w:rsid w:val="005F7F97"/>
    <w:rsid w:val="006020EA"/>
    <w:rsid w:val="00603037"/>
    <w:rsid w:val="0060374A"/>
    <w:rsid w:val="0060378E"/>
    <w:rsid w:val="006054CC"/>
    <w:rsid w:val="00606006"/>
    <w:rsid w:val="00606C85"/>
    <w:rsid w:val="00607A71"/>
    <w:rsid w:val="00611502"/>
    <w:rsid w:val="0061249D"/>
    <w:rsid w:val="0061359A"/>
    <w:rsid w:val="00613D9C"/>
    <w:rsid w:val="00613FB1"/>
    <w:rsid w:val="006143EF"/>
    <w:rsid w:val="0061510E"/>
    <w:rsid w:val="00616969"/>
    <w:rsid w:val="00617537"/>
    <w:rsid w:val="00617D7B"/>
    <w:rsid w:val="00617F13"/>
    <w:rsid w:val="006206E7"/>
    <w:rsid w:val="0062181E"/>
    <w:rsid w:val="00622AFA"/>
    <w:rsid w:val="00623593"/>
    <w:rsid w:val="00627215"/>
    <w:rsid w:val="00627853"/>
    <w:rsid w:val="00630B06"/>
    <w:rsid w:val="006310FA"/>
    <w:rsid w:val="00631564"/>
    <w:rsid w:val="0063364C"/>
    <w:rsid w:val="006346F9"/>
    <w:rsid w:val="0063488A"/>
    <w:rsid w:val="006366AB"/>
    <w:rsid w:val="00636804"/>
    <w:rsid w:val="00636985"/>
    <w:rsid w:val="00644B6D"/>
    <w:rsid w:val="00645926"/>
    <w:rsid w:val="00647F36"/>
    <w:rsid w:val="0065101F"/>
    <w:rsid w:val="00651B59"/>
    <w:rsid w:val="00653F85"/>
    <w:rsid w:val="006551AB"/>
    <w:rsid w:val="0065579A"/>
    <w:rsid w:val="0065737B"/>
    <w:rsid w:val="00657473"/>
    <w:rsid w:val="00657F1A"/>
    <w:rsid w:val="00660252"/>
    <w:rsid w:val="006643C0"/>
    <w:rsid w:val="006645CA"/>
    <w:rsid w:val="00665300"/>
    <w:rsid w:val="00665977"/>
    <w:rsid w:val="00665B0D"/>
    <w:rsid w:val="00667177"/>
    <w:rsid w:val="00667889"/>
    <w:rsid w:val="00670B6F"/>
    <w:rsid w:val="00672070"/>
    <w:rsid w:val="00674FA7"/>
    <w:rsid w:val="0067714B"/>
    <w:rsid w:val="00677A9D"/>
    <w:rsid w:val="00681B30"/>
    <w:rsid w:val="0068201A"/>
    <w:rsid w:val="00683478"/>
    <w:rsid w:val="00683635"/>
    <w:rsid w:val="0068463E"/>
    <w:rsid w:val="00685653"/>
    <w:rsid w:val="00686249"/>
    <w:rsid w:val="00687B38"/>
    <w:rsid w:val="00691C0C"/>
    <w:rsid w:val="00691FB0"/>
    <w:rsid w:val="00693ED4"/>
    <w:rsid w:val="00694757"/>
    <w:rsid w:val="00695555"/>
    <w:rsid w:val="00695B31"/>
    <w:rsid w:val="00696235"/>
    <w:rsid w:val="00697436"/>
    <w:rsid w:val="006A0136"/>
    <w:rsid w:val="006A1192"/>
    <w:rsid w:val="006A1C3A"/>
    <w:rsid w:val="006A2F77"/>
    <w:rsid w:val="006A4709"/>
    <w:rsid w:val="006A490A"/>
    <w:rsid w:val="006A64F5"/>
    <w:rsid w:val="006A7F28"/>
    <w:rsid w:val="006B0CDD"/>
    <w:rsid w:val="006B5BE5"/>
    <w:rsid w:val="006B696D"/>
    <w:rsid w:val="006B7A45"/>
    <w:rsid w:val="006B7D3A"/>
    <w:rsid w:val="006C35C4"/>
    <w:rsid w:val="006C3E03"/>
    <w:rsid w:val="006C4A75"/>
    <w:rsid w:val="006C4E0B"/>
    <w:rsid w:val="006C5EAB"/>
    <w:rsid w:val="006C5ED2"/>
    <w:rsid w:val="006C6FEB"/>
    <w:rsid w:val="006C7A9C"/>
    <w:rsid w:val="006D076C"/>
    <w:rsid w:val="006D3C81"/>
    <w:rsid w:val="006D3F2D"/>
    <w:rsid w:val="006D432C"/>
    <w:rsid w:val="006D7C34"/>
    <w:rsid w:val="006D7CC0"/>
    <w:rsid w:val="006E06F8"/>
    <w:rsid w:val="006E07C8"/>
    <w:rsid w:val="006E1118"/>
    <w:rsid w:val="006E356D"/>
    <w:rsid w:val="006E678A"/>
    <w:rsid w:val="006F0D93"/>
    <w:rsid w:val="006F279F"/>
    <w:rsid w:val="006F32C2"/>
    <w:rsid w:val="006F425E"/>
    <w:rsid w:val="006F7C25"/>
    <w:rsid w:val="00702444"/>
    <w:rsid w:val="0070245D"/>
    <w:rsid w:val="00703B6D"/>
    <w:rsid w:val="00703D91"/>
    <w:rsid w:val="00705C46"/>
    <w:rsid w:val="0070738A"/>
    <w:rsid w:val="007100C4"/>
    <w:rsid w:val="007107FB"/>
    <w:rsid w:val="00710C26"/>
    <w:rsid w:val="007120C2"/>
    <w:rsid w:val="00713434"/>
    <w:rsid w:val="00713F46"/>
    <w:rsid w:val="00714D1A"/>
    <w:rsid w:val="00714EAF"/>
    <w:rsid w:val="0071545B"/>
    <w:rsid w:val="0071740A"/>
    <w:rsid w:val="00717741"/>
    <w:rsid w:val="00717839"/>
    <w:rsid w:val="00717B58"/>
    <w:rsid w:val="00722D4C"/>
    <w:rsid w:val="0072375D"/>
    <w:rsid w:val="00723846"/>
    <w:rsid w:val="00723BE8"/>
    <w:rsid w:val="007268DF"/>
    <w:rsid w:val="00727142"/>
    <w:rsid w:val="00734001"/>
    <w:rsid w:val="00735133"/>
    <w:rsid w:val="00735D28"/>
    <w:rsid w:val="0073662F"/>
    <w:rsid w:val="00736F73"/>
    <w:rsid w:val="0073714F"/>
    <w:rsid w:val="00737702"/>
    <w:rsid w:val="00746435"/>
    <w:rsid w:val="00746EFE"/>
    <w:rsid w:val="007530AB"/>
    <w:rsid w:val="00754C85"/>
    <w:rsid w:val="00755ED3"/>
    <w:rsid w:val="00756656"/>
    <w:rsid w:val="007613F6"/>
    <w:rsid w:val="007634FA"/>
    <w:rsid w:val="00764896"/>
    <w:rsid w:val="007660F0"/>
    <w:rsid w:val="007670E0"/>
    <w:rsid w:val="00767519"/>
    <w:rsid w:val="007711B1"/>
    <w:rsid w:val="00774988"/>
    <w:rsid w:val="00775A3A"/>
    <w:rsid w:val="0077760C"/>
    <w:rsid w:val="007824C7"/>
    <w:rsid w:val="00784A67"/>
    <w:rsid w:val="0078686A"/>
    <w:rsid w:val="00786B05"/>
    <w:rsid w:val="00786EED"/>
    <w:rsid w:val="00791086"/>
    <w:rsid w:val="00791B71"/>
    <w:rsid w:val="007926C7"/>
    <w:rsid w:val="007927CC"/>
    <w:rsid w:val="00794744"/>
    <w:rsid w:val="00794F70"/>
    <w:rsid w:val="0079546F"/>
    <w:rsid w:val="00795856"/>
    <w:rsid w:val="00795E0E"/>
    <w:rsid w:val="007974A1"/>
    <w:rsid w:val="00797B82"/>
    <w:rsid w:val="00797DFF"/>
    <w:rsid w:val="007A287B"/>
    <w:rsid w:val="007A39E6"/>
    <w:rsid w:val="007A48F2"/>
    <w:rsid w:val="007A5273"/>
    <w:rsid w:val="007A655E"/>
    <w:rsid w:val="007B03E0"/>
    <w:rsid w:val="007B1123"/>
    <w:rsid w:val="007B225A"/>
    <w:rsid w:val="007B2AB0"/>
    <w:rsid w:val="007B3905"/>
    <w:rsid w:val="007B6CD9"/>
    <w:rsid w:val="007C1268"/>
    <w:rsid w:val="007C19F2"/>
    <w:rsid w:val="007C219C"/>
    <w:rsid w:val="007C3C17"/>
    <w:rsid w:val="007C550E"/>
    <w:rsid w:val="007C60F4"/>
    <w:rsid w:val="007C78B5"/>
    <w:rsid w:val="007D00E8"/>
    <w:rsid w:val="007D3191"/>
    <w:rsid w:val="007D352E"/>
    <w:rsid w:val="007D3F85"/>
    <w:rsid w:val="007D4B2F"/>
    <w:rsid w:val="007D68B9"/>
    <w:rsid w:val="007E2362"/>
    <w:rsid w:val="007E5566"/>
    <w:rsid w:val="007E7135"/>
    <w:rsid w:val="007E773E"/>
    <w:rsid w:val="007F1370"/>
    <w:rsid w:val="007F7203"/>
    <w:rsid w:val="00800B6E"/>
    <w:rsid w:val="00801215"/>
    <w:rsid w:val="008039F0"/>
    <w:rsid w:val="00803B90"/>
    <w:rsid w:val="0080495D"/>
    <w:rsid w:val="00804FCA"/>
    <w:rsid w:val="00806B5A"/>
    <w:rsid w:val="00806F09"/>
    <w:rsid w:val="00807F80"/>
    <w:rsid w:val="008114A9"/>
    <w:rsid w:val="00812DC1"/>
    <w:rsid w:val="00816510"/>
    <w:rsid w:val="00816C1B"/>
    <w:rsid w:val="0082001B"/>
    <w:rsid w:val="00820A84"/>
    <w:rsid w:val="0082444D"/>
    <w:rsid w:val="008253D2"/>
    <w:rsid w:val="008256F9"/>
    <w:rsid w:val="00826175"/>
    <w:rsid w:val="00826CB9"/>
    <w:rsid w:val="00826EDB"/>
    <w:rsid w:val="00827384"/>
    <w:rsid w:val="008337F4"/>
    <w:rsid w:val="00833B13"/>
    <w:rsid w:val="008348B6"/>
    <w:rsid w:val="00834EA4"/>
    <w:rsid w:val="00835471"/>
    <w:rsid w:val="0083579F"/>
    <w:rsid w:val="00835BEE"/>
    <w:rsid w:val="0084026F"/>
    <w:rsid w:val="00841CEF"/>
    <w:rsid w:val="00843C2B"/>
    <w:rsid w:val="00844DCA"/>
    <w:rsid w:val="00844F07"/>
    <w:rsid w:val="00845392"/>
    <w:rsid w:val="00845DAB"/>
    <w:rsid w:val="00845F70"/>
    <w:rsid w:val="00846B45"/>
    <w:rsid w:val="00847A7F"/>
    <w:rsid w:val="0085307C"/>
    <w:rsid w:val="00853265"/>
    <w:rsid w:val="0085395D"/>
    <w:rsid w:val="00854A37"/>
    <w:rsid w:val="008554F3"/>
    <w:rsid w:val="008563A0"/>
    <w:rsid w:val="00860902"/>
    <w:rsid w:val="00861C0A"/>
    <w:rsid w:val="00861D97"/>
    <w:rsid w:val="00862B5B"/>
    <w:rsid w:val="00863B47"/>
    <w:rsid w:val="00863F8A"/>
    <w:rsid w:val="008642BF"/>
    <w:rsid w:val="00865A91"/>
    <w:rsid w:val="00866325"/>
    <w:rsid w:val="00866780"/>
    <w:rsid w:val="00866E21"/>
    <w:rsid w:val="00866FCB"/>
    <w:rsid w:val="00871062"/>
    <w:rsid w:val="0087274F"/>
    <w:rsid w:val="00873BF7"/>
    <w:rsid w:val="0087526F"/>
    <w:rsid w:val="00875394"/>
    <w:rsid w:val="008763C9"/>
    <w:rsid w:val="008776BE"/>
    <w:rsid w:val="00881064"/>
    <w:rsid w:val="00881879"/>
    <w:rsid w:val="00881AF0"/>
    <w:rsid w:val="0088219F"/>
    <w:rsid w:val="00882729"/>
    <w:rsid w:val="00882AC0"/>
    <w:rsid w:val="008840CF"/>
    <w:rsid w:val="0088575B"/>
    <w:rsid w:val="008867BB"/>
    <w:rsid w:val="00893785"/>
    <w:rsid w:val="00893F5E"/>
    <w:rsid w:val="008951A8"/>
    <w:rsid w:val="008951E8"/>
    <w:rsid w:val="008953C0"/>
    <w:rsid w:val="008975F1"/>
    <w:rsid w:val="008A0C70"/>
    <w:rsid w:val="008A0F3C"/>
    <w:rsid w:val="008A2971"/>
    <w:rsid w:val="008A36B0"/>
    <w:rsid w:val="008A4D6E"/>
    <w:rsid w:val="008A4DF7"/>
    <w:rsid w:val="008A7694"/>
    <w:rsid w:val="008B07D1"/>
    <w:rsid w:val="008B0B04"/>
    <w:rsid w:val="008B3AFF"/>
    <w:rsid w:val="008B590F"/>
    <w:rsid w:val="008C0FF6"/>
    <w:rsid w:val="008C160D"/>
    <w:rsid w:val="008C200B"/>
    <w:rsid w:val="008C22EE"/>
    <w:rsid w:val="008C34ED"/>
    <w:rsid w:val="008C424E"/>
    <w:rsid w:val="008D1167"/>
    <w:rsid w:val="008D1871"/>
    <w:rsid w:val="008D4A48"/>
    <w:rsid w:val="008D55C9"/>
    <w:rsid w:val="008D5831"/>
    <w:rsid w:val="008D59CD"/>
    <w:rsid w:val="008D677D"/>
    <w:rsid w:val="008D780B"/>
    <w:rsid w:val="008E0D0C"/>
    <w:rsid w:val="008E0F98"/>
    <w:rsid w:val="008E255F"/>
    <w:rsid w:val="008E2C89"/>
    <w:rsid w:val="008E7175"/>
    <w:rsid w:val="008E7851"/>
    <w:rsid w:val="008E7D0E"/>
    <w:rsid w:val="008F2987"/>
    <w:rsid w:val="008F3385"/>
    <w:rsid w:val="008F34EA"/>
    <w:rsid w:val="008F3D65"/>
    <w:rsid w:val="008F671A"/>
    <w:rsid w:val="008F6BBA"/>
    <w:rsid w:val="00900A13"/>
    <w:rsid w:val="0090273E"/>
    <w:rsid w:val="00902981"/>
    <w:rsid w:val="009039D5"/>
    <w:rsid w:val="009041A2"/>
    <w:rsid w:val="0090593E"/>
    <w:rsid w:val="00906DFB"/>
    <w:rsid w:val="00910F65"/>
    <w:rsid w:val="009119DB"/>
    <w:rsid w:val="00911C1F"/>
    <w:rsid w:val="009135F5"/>
    <w:rsid w:val="0091483B"/>
    <w:rsid w:val="00915088"/>
    <w:rsid w:val="00916D24"/>
    <w:rsid w:val="00917B4C"/>
    <w:rsid w:val="009260A7"/>
    <w:rsid w:val="009260CE"/>
    <w:rsid w:val="0092632D"/>
    <w:rsid w:val="00927560"/>
    <w:rsid w:val="00931CFB"/>
    <w:rsid w:val="00933500"/>
    <w:rsid w:val="009347E9"/>
    <w:rsid w:val="00940612"/>
    <w:rsid w:val="00940636"/>
    <w:rsid w:val="00940B30"/>
    <w:rsid w:val="00941BE4"/>
    <w:rsid w:val="00941E23"/>
    <w:rsid w:val="00941FD3"/>
    <w:rsid w:val="00946B3B"/>
    <w:rsid w:val="0095097D"/>
    <w:rsid w:val="009509C5"/>
    <w:rsid w:val="00950A00"/>
    <w:rsid w:val="00950E39"/>
    <w:rsid w:val="00952B0B"/>
    <w:rsid w:val="009532BE"/>
    <w:rsid w:val="009558E5"/>
    <w:rsid w:val="009601C0"/>
    <w:rsid w:val="0096099B"/>
    <w:rsid w:val="009611DF"/>
    <w:rsid w:val="00964B79"/>
    <w:rsid w:val="0096621F"/>
    <w:rsid w:val="0096650F"/>
    <w:rsid w:val="00966719"/>
    <w:rsid w:val="009704BA"/>
    <w:rsid w:val="00971FA6"/>
    <w:rsid w:val="009720F4"/>
    <w:rsid w:val="00974B1F"/>
    <w:rsid w:val="00975594"/>
    <w:rsid w:val="00975D66"/>
    <w:rsid w:val="00977455"/>
    <w:rsid w:val="00980424"/>
    <w:rsid w:val="009839BA"/>
    <w:rsid w:val="00984D39"/>
    <w:rsid w:val="00985EAC"/>
    <w:rsid w:val="00986D8B"/>
    <w:rsid w:val="00986EAA"/>
    <w:rsid w:val="00987899"/>
    <w:rsid w:val="009939A3"/>
    <w:rsid w:val="009943CC"/>
    <w:rsid w:val="0099487D"/>
    <w:rsid w:val="009967F1"/>
    <w:rsid w:val="00996985"/>
    <w:rsid w:val="00997E4A"/>
    <w:rsid w:val="009A1BF9"/>
    <w:rsid w:val="009A1D43"/>
    <w:rsid w:val="009A3990"/>
    <w:rsid w:val="009A3CC7"/>
    <w:rsid w:val="009A42DD"/>
    <w:rsid w:val="009A676B"/>
    <w:rsid w:val="009B2192"/>
    <w:rsid w:val="009B4AC5"/>
    <w:rsid w:val="009B4F04"/>
    <w:rsid w:val="009B62A6"/>
    <w:rsid w:val="009B64AF"/>
    <w:rsid w:val="009B70A3"/>
    <w:rsid w:val="009C53C4"/>
    <w:rsid w:val="009C6ACB"/>
    <w:rsid w:val="009C7164"/>
    <w:rsid w:val="009D3296"/>
    <w:rsid w:val="009D3AC1"/>
    <w:rsid w:val="009D7D8A"/>
    <w:rsid w:val="009D7F96"/>
    <w:rsid w:val="009E2594"/>
    <w:rsid w:val="009E2D4D"/>
    <w:rsid w:val="009E62C8"/>
    <w:rsid w:val="009E7378"/>
    <w:rsid w:val="009F09B3"/>
    <w:rsid w:val="009F0BF5"/>
    <w:rsid w:val="009F0DF8"/>
    <w:rsid w:val="00A0097A"/>
    <w:rsid w:val="00A00B64"/>
    <w:rsid w:val="00A013DD"/>
    <w:rsid w:val="00A01F78"/>
    <w:rsid w:val="00A02DC8"/>
    <w:rsid w:val="00A03558"/>
    <w:rsid w:val="00A036B8"/>
    <w:rsid w:val="00A037E6"/>
    <w:rsid w:val="00A04088"/>
    <w:rsid w:val="00A046BD"/>
    <w:rsid w:val="00A04C7F"/>
    <w:rsid w:val="00A06CF5"/>
    <w:rsid w:val="00A10FB8"/>
    <w:rsid w:val="00A13826"/>
    <w:rsid w:val="00A219A5"/>
    <w:rsid w:val="00A21F07"/>
    <w:rsid w:val="00A23972"/>
    <w:rsid w:val="00A272F0"/>
    <w:rsid w:val="00A274B1"/>
    <w:rsid w:val="00A30766"/>
    <w:rsid w:val="00A30E92"/>
    <w:rsid w:val="00A31532"/>
    <w:rsid w:val="00A34E8B"/>
    <w:rsid w:val="00A35F73"/>
    <w:rsid w:val="00A417A1"/>
    <w:rsid w:val="00A4637E"/>
    <w:rsid w:val="00A52477"/>
    <w:rsid w:val="00A5561F"/>
    <w:rsid w:val="00A5719F"/>
    <w:rsid w:val="00A57E4B"/>
    <w:rsid w:val="00A60873"/>
    <w:rsid w:val="00A6190B"/>
    <w:rsid w:val="00A61E42"/>
    <w:rsid w:val="00A62BE6"/>
    <w:rsid w:val="00A62C9B"/>
    <w:rsid w:val="00A636EB"/>
    <w:rsid w:val="00A655B8"/>
    <w:rsid w:val="00A6630B"/>
    <w:rsid w:val="00A71F76"/>
    <w:rsid w:val="00A74483"/>
    <w:rsid w:val="00A7516F"/>
    <w:rsid w:val="00A75952"/>
    <w:rsid w:val="00A766DA"/>
    <w:rsid w:val="00A80DA7"/>
    <w:rsid w:val="00A82C70"/>
    <w:rsid w:val="00A848F7"/>
    <w:rsid w:val="00A853E6"/>
    <w:rsid w:val="00A87961"/>
    <w:rsid w:val="00A9024E"/>
    <w:rsid w:val="00A95C5F"/>
    <w:rsid w:val="00A96109"/>
    <w:rsid w:val="00A97536"/>
    <w:rsid w:val="00A97C71"/>
    <w:rsid w:val="00AA0755"/>
    <w:rsid w:val="00AA218A"/>
    <w:rsid w:val="00AA53F5"/>
    <w:rsid w:val="00AA5BCA"/>
    <w:rsid w:val="00AA5F50"/>
    <w:rsid w:val="00AA70A8"/>
    <w:rsid w:val="00AA7733"/>
    <w:rsid w:val="00AB3C73"/>
    <w:rsid w:val="00AB5A66"/>
    <w:rsid w:val="00AB73B0"/>
    <w:rsid w:val="00AC02D0"/>
    <w:rsid w:val="00AC0859"/>
    <w:rsid w:val="00AC0B97"/>
    <w:rsid w:val="00AC192D"/>
    <w:rsid w:val="00AC3566"/>
    <w:rsid w:val="00AC4676"/>
    <w:rsid w:val="00AC7170"/>
    <w:rsid w:val="00AC7982"/>
    <w:rsid w:val="00AC7D20"/>
    <w:rsid w:val="00AD0C54"/>
    <w:rsid w:val="00AD134F"/>
    <w:rsid w:val="00AD24BB"/>
    <w:rsid w:val="00AD2520"/>
    <w:rsid w:val="00AD3A8C"/>
    <w:rsid w:val="00AD3FB0"/>
    <w:rsid w:val="00AD402D"/>
    <w:rsid w:val="00AD490A"/>
    <w:rsid w:val="00AD65CA"/>
    <w:rsid w:val="00AD772E"/>
    <w:rsid w:val="00AE29AA"/>
    <w:rsid w:val="00AE3AF0"/>
    <w:rsid w:val="00AE4E94"/>
    <w:rsid w:val="00AE57EA"/>
    <w:rsid w:val="00AE5D28"/>
    <w:rsid w:val="00AF0ED9"/>
    <w:rsid w:val="00AF0F3D"/>
    <w:rsid w:val="00AF1270"/>
    <w:rsid w:val="00AF1BEA"/>
    <w:rsid w:val="00AF21DF"/>
    <w:rsid w:val="00AF2B87"/>
    <w:rsid w:val="00AF5B1B"/>
    <w:rsid w:val="00AF6082"/>
    <w:rsid w:val="00AF6C23"/>
    <w:rsid w:val="00AF7F5B"/>
    <w:rsid w:val="00B012E4"/>
    <w:rsid w:val="00B04BC1"/>
    <w:rsid w:val="00B07F43"/>
    <w:rsid w:val="00B100C7"/>
    <w:rsid w:val="00B11D83"/>
    <w:rsid w:val="00B1220B"/>
    <w:rsid w:val="00B1613B"/>
    <w:rsid w:val="00B1622A"/>
    <w:rsid w:val="00B162C0"/>
    <w:rsid w:val="00B20C6B"/>
    <w:rsid w:val="00B23204"/>
    <w:rsid w:val="00B245BF"/>
    <w:rsid w:val="00B251A3"/>
    <w:rsid w:val="00B33375"/>
    <w:rsid w:val="00B347A3"/>
    <w:rsid w:val="00B35DA4"/>
    <w:rsid w:val="00B37268"/>
    <w:rsid w:val="00B377A3"/>
    <w:rsid w:val="00B411DD"/>
    <w:rsid w:val="00B41780"/>
    <w:rsid w:val="00B432A2"/>
    <w:rsid w:val="00B44091"/>
    <w:rsid w:val="00B44B1B"/>
    <w:rsid w:val="00B45EF5"/>
    <w:rsid w:val="00B4745F"/>
    <w:rsid w:val="00B50DA7"/>
    <w:rsid w:val="00B510F7"/>
    <w:rsid w:val="00B51A9C"/>
    <w:rsid w:val="00B51B87"/>
    <w:rsid w:val="00B53928"/>
    <w:rsid w:val="00B5466D"/>
    <w:rsid w:val="00B54F4E"/>
    <w:rsid w:val="00B5628F"/>
    <w:rsid w:val="00B567F7"/>
    <w:rsid w:val="00B647AA"/>
    <w:rsid w:val="00B64F39"/>
    <w:rsid w:val="00B64F52"/>
    <w:rsid w:val="00B65B55"/>
    <w:rsid w:val="00B665D9"/>
    <w:rsid w:val="00B67017"/>
    <w:rsid w:val="00B67503"/>
    <w:rsid w:val="00B718F6"/>
    <w:rsid w:val="00B71D6A"/>
    <w:rsid w:val="00B7325F"/>
    <w:rsid w:val="00B73583"/>
    <w:rsid w:val="00B74305"/>
    <w:rsid w:val="00B74773"/>
    <w:rsid w:val="00B75355"/>
    <w:rsid w:val="00B7574E"/>
    <w:rsid w:val="00B77F09"/>
    <w:rsid w:val="00B83BEC"/>
    <w:rsid w:val="00B83D8C"/>
    <w:rsid w:val="00B90FF7"/>
    <w:rsid w:val="00B921B6"/>
    <w:rsid w:val="00B93BDA"/>
    <w:rsid w:val="00B965A2"/>
    <w:rsid w:val="00B97AFD"/>
    <w:rsid w:val="00BA1590"/>
    <w:rsid w:val="00BA186E"/>
    <w:rsid w:val="00BA2058"/>
    <w:rsid w:val="00BA6612"/>
    <w:rsid w:val="00BA72B0"/>
    <w:rsid w:val="00BB09C0"/>
    <w:rsid w:val="00BB220F"/>
    <w:rsid w:val="00BB3B39"/>
    <w:rsid w:val="00BB5A89"/>
    <w:rsid w:val="00BB62DC"/>
    <w:rsid w:val="00BB6C58"/>
    <w:rsid w:val="00BC2D7D"/>
    <w:rsid w:val="00BC6656"/>
    <w:rsid w:val="00BC6D09"/>
    <w:rsid w:val="00BC724E"/>
    <w:rsid w:val="00BD09FF"/>
    <w:rsid w:val="00BD0A0C"/>
    <w:rsid w:val="00BD1551"/>
    <w:rsid w:val="00BD3474"/>
    <w:rsid w:val="00BD4DAB"/>
    <w:rsid w:val="00BD6526"/>
    <w:rsid w:val="00BD6666"/>
    <w:rsid w:val="00BD7C70"/>
    <w:rsid w:val="00BD7F04"/>
    <w:rsid w:val="00BE04B3"/>
    <w:rsid w:val="00BE068E"/>
    <w:rsid w:val="00BE172E"/>
    <w:rsid w:val="00BE2F5D"/>
    <w:rsid w:val="00BE38A3"/>
    <w:rsid w:val="00BE38F8"/>
    <w:rsid w:val="00BF0473"/>
    <w:rsid w:val="00BF24C4"/>
    <w:rsid w:val="00BF2FD4"/>
    <w:rsid w:val="00BF5A6D"/>
    <w:rsid w:val="00BF5BB5"/>
    <w:rsid w:val="00BF6AB3"/>
    <w:rsid w:val="00C00396"/>
    <w:rsid w:val="00C00CCF"/>
    <w:rsid w:val="00C02491"/>
    <w:rsid w:val="00C05203"/>
    <w:rsid w:val="00C05211"/>
    <w:rsid w:val="00C05A73"/>
    <w:rsid w:val="00C05F28"/>
    <w:rsid w:val="00C06C36"/>
    <w:rsid w:val="00C10E59"/>
    <w:rsid w:val="00C11615"/>
    <w:rsid w:val="00C11AA1"/>
    <w:rsid w:val="00C11F30"/>
    <w:rsid w:val="00C12BB5"/>
    <w:rsid w:val="00C12BDA"/>
    <w:rsid w:val="00C1309F"/>
    <w:rsid w:val="00C13907"/>
    <w:rsid w:val="00C13D7E"/>
    <w:rsid w:val="00C14E08"/>
    <w:rsid w:val="00C151A2"/>
    <w:rsid w:val="00C159FC"/>
    <w:rsid w:val="00C160F7"/>
    <w:rsid w:val="00C2444A"/>
    <w:rsid w:val="00C26D6A"/>
    <w:rsid w:val="00C2789B"/>
    <w:rsid w:val="00C3148D"/>
    <w:rsid w:val="00C31AC0"/>
    <w:rsid w:val="00C32449"/>
    <w:rsid w:val="00C36348"/>
    <w:rsid w:val="00C374F5"/>
    <w:rsid w:val="00C40B50"/>
    <w:rsid w:val="00C40C2A"/>
    <w:rsid w:val="00C427C5"/>
    <w:rsid w:val="00C4573E"/>
    <w:rsid w:val="00C46011"/>
    <w:rsid w:val="00C51ED5"/>
    <w:rsid w:val="00C5276A"/>
    <w:rsid w:val="00C55726"/>
    <w:rsid w:val="00C618DC"/>
    <w:rsid w:val="00C62521"/>
    <w:rsid w:val="00C62A40"/>
    <w:rsid w:val="00C6483D"/>
    <w:rsid w:val="00C66C36"/>
    <w:rsid w:val="00C72481"/>
    <w:rsid w:val="00C73954"/>
    <w:rsid w:val="00C80B00"/>
    <w:rsid w:val="00C81646"/>
    <w:rsid w:val="00C817E1"/>
    <w:rsid w:val="00C8420F"/>
    <w:rsid w:val="00C84283"/>
    <w:rsid w:val="00C84722"/>
    <w:rsid w:val="00C8633F"/>
    <w:rsid w:val="00C906FA"/>
    <w:rsid w:val="00C932EC"/>
    <w:rsid w:val="00C947C8"/>
    <w:rsid w:val="00C95F35"/>
    <w:rsid w:val="00C96796"/>
    <w:rsid w:val="00CA1249"/>
    <w:rsid w:val="00CA3201"/>
    <w:rsid w:val="00CA3B4A"/>
    <w:rsid w:val="00CA3C8F"/>
    <w:rsid w:val="00CA74A5"/>
    <w:rsid w:val="00CB52EA"/>
    <w:rsid w:val="00CB56DC"/>
    <w:rsid w:val="00CB6F9E"/>
    <w:rsid w:val="00CC0A35"/>
    <w:rsid w:val="00CC0C14"/>
    <w:rsid w:val="00CC1C95"/>
    <w:rsid w:val="00CC427A"/>
    <w:rsid w:val="00CC713F"/>
    <w:rsid w:val="00CC7C49"/>
    <w:rsid w:val="00CD32B8"/>
    <w:rsid w:val="00CD4617"/>
    <w:rsid w:val="00CD4745"/>
    <w:rsid w:val="00CD477E"/>
    <w:rsid w:val="00CD4E65"/>
    <w:rsid w:val="00CD53F8"/>
    <w:rsid w:val="00CD6A69"/>
    <w:rsid w:val="00CD6B0E"/>
    <w:rsid w:val="00CD6F8C"/>
    <w:rsid w:val="00CD735F"/>
    <w:rsid w:val="00CD786D"/>
    <w:rsid w:val="00CE0518"/>
    <w:rsid w:val="00CE06E0"/>
    <w:rsid w:val="00CE074F"/>
    <w:rsid w:val="00CE0EFA"/>
    <w:rsid w:val="00CE1402"/>
    <w:rsid w:val="00CE2C51"/>
    <w:rsid w:val="00CE5818"/>
    <w:rsid w:val="00CE5FD2"/>
    <w:rsid w:val="00CE60B6"/>
    <w:rsid w:val="00CE6ECE"/>
    <w:rsid w:val="00CE7444"/>
    <w:rsid w:val="00CE7A0F"/>
    <w:rsid w:val="00CF1625"/>
    <w:rsid w:val="00CF1674"/>
    <w:rsid w:val="00CF1FFD"/>
    <w:rsid w:val="00CF3BBB"/>
    <w:rsid w:val="00CF3C1A"/>
    <w:rsid w:val="00CF4DEA"/>
    <w:rsid w:val="00CF4E41"/>
    <w:rsid w:val="00CF54E3"/>
    <w:rsid w:val="00CF68BB"/>
    <w:rsid w:val="00D0215E"/>
    <w:rsid w:val="00D04579"/>
    <w:rsid w:val="00D054AA"/>
    <w:rsid w:val="00D070B5"/>
    <w:rsid w:val="00D0720D"/>
    <w:rsid w:val="00D07C6E"/>
    <w:rsid w:val="00D07D5C"/>
    <w:rsid w:val="00D127A0"/>
    <w:rsid w:val="00D12F26"/>
    <w:rsid w:val="00D17807"/>
    <w:rsid w:val="00D17ECA"/>
    <w:rsid w:val="00D20D33"/>
    <w:rsid w:val="00D224B2"/>
    <w:rsid w:val="00D24102"/>
    <w:rsid w:val="00D2446A"/>
    <w:rsid w:val="00D25B7F"/>
    <w:rsid w:val="00D25BDA"/>
    <w:rsid w:val="00D30E9B"/>
    <w:rsid w:val="00D318F7"/>
    <w:rsid w:val="00D3272E"/>
    <w:rsid w:val="00D33CDE"/>
    <w:rsid w:val="00D33FFE"/>
    <w:rsid w:val="00D353CF"/>
    <w:rsid w:val="00D36C85"/>
    <w:rsid w:val="00D42713"/>
    <w:rsid w:val="00D42B40"/>
    <w:rsid w:val="00D43B18"/>
    <w:rsid w:val="00D44259"/>
    <w:rsid w:val="00D4759A"/>
    <w:rsid w:val="00D47A65"/>
    <w:rsid w:val="00D51A78"/>
    <w:rsid w:val="00D5238E"/>
    <w:rsid w:val="00D5300C"/>
    <w:rsid w:val="00D53CF7"/>
    <w:rsid w:val="00D54309"/>
    <w:rsid w:val="00D54EA0"/>
    <w:rsid w:val="00D55B5B"/>
    <w:rsid w:val="00D55CE6"/>
    <w:rsid w:val="00D611A6"/>
    <w:rsid w:val="00D61839"/>
    <w:rsid w:val="00D6459F"/>
    <w:rsid w:val="00D660E2"/>
    <w:rsid w:val="00D7004E"/>
    <w:rsid w:val="00D72C90"/>
    <w:rsid w:val="00D76549"/>
    <w:rsid w:val="00D768C5"/>
    <w:rsid w:val="00D76B89"/>
    <w:rsid w:val="00D773A7"/>
    <w:rsid w:val="00D808FA"/>
    <w:rsid w:val="00D812C6"/>
    <w:rsid w:val="00D81FE7"/>
    <w:rsid w:val="00D8342B"/>
    <w:rsid w:val="00D83867"/>
    <w:rsid w:val="00D83ACE"/>
    <w:rsid w:val="00D84226"/>
    <w:rsid w:val="00D85141"/>
    <w:rsid w:val="00D8565D"/>
    <w:rsid w:val="00D86C2E"/>
    <w:rsid w:val="00D86DDE"/>
    <w:rsid w:val="00D86E33"/>
    <w:rsid w:val="00D9260B"/>
    <w:rsid w:val="00D93919"/>
    <w:rsid w:val="00D96E06"/>
    <w:rsid w:val="00D97CFD"/>
    <w:rsid w:val="00DA1A48"/>
    <w:rsid w:val="00DA5DA7"/>
    <w:rsid w:val="00DA7A82"/>
    <w:rsid w:val="00DB0B85"/>
    <w:rsid w:val="00DB5AB3"/>
    <w:rsid w:val="00DB6138"/>
    <w:rsid w:val="00DB69DD"/>
    <w:rsid w:val="00DC0B26"/>
    <w:rsid w:val="00DC1349"/>
    <w:rsid w:val="00DC265D"/>
    <w:rsid w:val="00DC324C"/>
    <w:rsid w:val="00DC49D1"/>
    <w:rsid w:val="00DC53A7"/>
    <w:rsid w:val="00DC55E8"/>
    <w:rsid w:val="00DC6717"/>
    <w:rsid w:val="00DC6C03"/>
    <w:rsid w:val="00DC7679"/>
    <w:rsid w:val="00DC7939"/>
    <w:rsid w:val="00DD28D9"/>
    <w:rsid w:val="00DD4173"/>
    <w:rsid w:val="00DD5E32"/>
    <w:rsid w:val="00DD6895"/>
    <w:rsid w:val="00DE0D79"/>
    <w:rsid w:val="00DE215A"/>
    <w:rsid w:val="00DE22E2"/>
    <w:rsid w:val="00DE5058"/>
    <w:rsid w:val="00DE7EE2"/>
    <w:rsid w:val="00DF1BCF"/>
    <w:rsid w:val="00DF1C66"/>
    <w:rsid w:val="00DF2656"/>
    <w:rsid w:val="00DF38CE"/>
    <w:rsid w:val="00DF3EC7"/>
    <w:rsid w:val="00DF4C2F"/>
    <w:rsid w:val="00DF4EF0"/>
    <w:rsid w:val="00DF5849"/>
    <w:rsid w:val="00DF6E1A"/>
    <w:rsid w:val="00DF7E9F"/>
    <w:rsid w:val="00E009B2"/>
    <w:rsid w:val="00E0175B"/>
    <w:rsid w:val="00E037F6"/>
    <w:rsid w:val="00E03AF1"/>
    <w:rsid w:val="00E04F74"/>
    <w:rsid w:val="00E077BB"/>
    <w:rsid w:val="00E1048E"/>
    <w:rsid w:val="00E10E3B"/>
    <w:rsid w:val="00E11496"/>
    <w:rsid w:val="00E12B5A"/>
    <w:rsid w:val="00E1668B"/>
    <w:rsid w:val="00E1670A"/>
    <w:rsid w:val="00E17356"/>
    <w:rsid w:val="00E1779C"/>
    <w:rsid w:val="00E2020E"/>
    <w:rsid w:val="00E2151A"/>
    <w:rsid w:val="00E21CAD"/>
    <w:rsid w:val="00E21D8E"/>
    <w:rsid w:val="00E23D1A"/>
    <w:rsid w:val="00E24484"/>
    <w:rsid w:val="00E2613F"/>
    <w:rsid w:val="00E267F0"/>
    <w:rsid w:val="00E26D81"/>
    <w:rsid w:val="00E30038"/>
    <w:rsid w:val="00E311EA"/>
    <w:rsid w:val="00E31BF3"/>
    <w:rsid w:val="00E36A43"/>
    <w:rsid w:val="00E40C06"/>
    <w:rsid w:val="00E42B45"/>
    <w:rsid w:val="00E42BFB"/>
    <w:rsid w:val="00E43674"/>
    <w:rsid w:val="00E442A9"/>
    <w:rsid w:val="00E464A6"/>
    <w:rsid w:val="00E4783D"/>
    <w:rsid w:val="00E478C4"/>
    <w:rsid w:val="00E509E2"/>
    <w:rsid w:val="00E50A9C"/>
    <w:rsid w:val="00E50D9F"/>
    <w:rsid w:val="00E50FBD"/>
    <w:rsid w:val="00E520E1"/>
    <w:rsid w:val="00E52A67"/>
    <w:rsid w:val="00E531C5"/>
    <w:rsid w:val="00E537C0"/>
    <w:rsid w:val="00E53D9E"/>
    <w:rsid w:val="00E6318E"/>
    <w:rsid w:val="00E666B2"/>
    <w:rsid w:val="00E67BD8"/>
    <w:rsid w:val="00E70C4B"/>
    <w:rsid w:val="00E73916"/>
    <w:rsid w:val="00E74F47"/>
    <w:rsid w:val="00E75B41"/>
    <w:rsid w:val="00E810B9"/>
    <w:rsid w:val="00E8304B"/>
    <w:rsid w:val="00E84359"/>
    <w:rsid w:val="00E84570"/>
    <w:rsid w:val="00E875F5"/>
    <w:rsid w:val="00E90AA6"/>
    <w:rsid w:val="00E90E58"/>
    <w:rsid w:val="00E91922"/>
    <w:rsid w:val="00E92302"/>
    <w:rsid w:val="00E927C7"/>
    <w:rsid w:val="00E94210"/>
    <w:rsid w:val="00E94214"/>
    <w:rsid w:val="00E95135"/>
    <w:rsid w:val="00E957B1"/>
    <w:rsid w:val="00E97B3F"/>
    <w:rsid w:val="00E97C38"/>
    <w:rsid w:val="00E97E8B"/>
    <w:rsid w:val="00EA05A5"/>
    <w:rsid w:val="00EA0885"/>
    <w:rsid w:val="00EA0B12"/>
    <w:rsid w:val="00EA0C8F"/>
    <w:rsid w:val="00EA123A"/>
    <w:rsid w:val="00EA395E"/>
    <w:rsid w:val="00EA4071"/>
    <w:rsid w:val="00EA454C"/>
    <w:rsid w:val="00EA4951"/>
    <w:rsid w:val="00EA59FD"/>
    <w:rsid w:val="00EA7695"/>
    <w:rsid w:val="00EB226A"/>
    <w:rsid w:val="00EB608B"/>
    <w:rsid w:val="00EB6124"/>
    <w:rsid w:val="00EB72D7"/>
    <w:rsid w:val="00EB77E7"/>
    <w:rsid w:val="00EC405B"/>
    <w:rsid w:val="00EC4C8F"/>
    <w:rsid w:val="00EC6932"/>
    <w:rsid w:val="00EC7F0A"/>
    <w:rsid w:val="00ED258F"/>
    <w:rsid w:val="00ED4090"/>
    <w:rsid w:val="00ED4BBD"/>
    <w:rsid w:val="00ED5928"/>
    <w:rsid w:val="00ED69EB"/>
    <w:rsid w:val="00ED6FBF"/>
    <w:rsid w:val="00EE0FC4"/>
    <w:rsid w:val="00EE172B"/>
    <w:rsid w:val="00EE266D"/>
    <w:rsid w:val="00EE2F2C"/>
    <w:rsid w:val="00EE2F95"/>
    <w:rsid w:val="00EE403B"/>
    <w:rsid w:val="00EF1DBF"/>
    <w:rsid w:val="00EF35A2"/>
    <w:rsid w:val="00EF44F4"/>
    <w:rsid w:val="00F017AE"/>
    <w:rsid w:val="00F01B53"/>
    <w:rsid w:val="00F01F86"/>
    <w:rsid w:val="00F01FC0"/>
    <w:rsid w:val="00F02B4A"/>
    <w:rsid w:val="00F034A6"/>
    <w:rsid w:val="00F036E4"/>
    <w:rsid w:val="00F0429D"/>
    <w:rsid w:val="00F0781A"/>
    <w:rsid w:val="00F103C1"/>
    <w:rsid w:val="00F144FD"/>
    <w:rsid w:val="00F14A37"/>
    <w:rsid w:val="00F171B3"/>
    <w:rsid w:val="00F215A6"/>
    <w:rsid w:val="00F238E0"/>
    <w:rsid w:val="00F246DB"/>
    <w:rsid w:val="00F259B0"/>
    <w:rsid w:val="00F25E6D"/>
    <w:rsid w:val="00F27691"/>
    <w:rsid w:val="00F30BBE"/>
    <w:rsid w:val="00F31512"/>
    <w:rsid w:val="00F31C3E"/>
    <w:rsid w:val="00F35602"/>
    <w:rsid w:val="00F36117"/>
    <w:rsid w:val="00F4252C"/>
    <w:rsid w:val="00F438BC"/>
    <w:rsid w:val="00F43A41"/>
    <w:rsid w:val="00F47A87"/>
    <w:rsid w:val="00F502EE"/>
    <w:rsid w:val="00F53843"/>
    <w:rsid w:val="00F539D4"/>
    <w:rsid w:val="00F53A16"/>
    <w:rsid w:val="00F54012"/>
    <w:rsid w:val="00F5458E"/>
    <w:rsid w:val="00F565A4"/>
    <w:rsid w:val="00F57882"/>
    <w:rsid w:val="00F61704"/>
    <w:rsid w:val="00F633AE"/>
    <w:rsid w:val="00F641AE"/>
    <w:rsid w:val="00F6661F"/>
    <w:rsid w:val="00F66EB5"/>
    <w:rsid w:val="00F672B7"/>
    <w:rsid w:val="00F67421"/>
    <w:rsid w:val="00F702F3"/>
    <w:rsid w:val="00F7057A"/>
    <w:rsid w:val="00F70DF1"/>
    <w:rsid w:val="00F71057"/>
    <w:rsid w:val="00F713E9"/>
    <w:rsid w:val="00F723E8"/>
    <w:rsid w:val="00F72408"/>
    <w:rsid w:val="00F72840"/>
    <w:rsid w:val="00F74346"/>
    <w:rsid w:val="00F7493F"/>
    <w:rsid w:val="00F74C01"/>
    <w:rsid w:val="00F77E0A"/>
    <w:rsid w:val="00F84144"/>
    <w:rsid w:val="00F84748"/>
    <w:rsid w:val="00F85801"/>
    <w:rsid w:val="00F87B21"/>
    <w:rsid w:val="00F90599"/>
    <w:rsid w:val="00F9062F"/>
    <w:rsid w:val="00F91E85"/>
    <w:rsid w:val="00F932A0"/>
    <w:rsid w:val="00F93AFF"/>
    <w:rsid w:val="00F93D13"/>
    <w:rsid w:val="00F93D18"/>
    <w:rsid w:val="00F94E61"/>
    <w:rsid w:val="00F94EEC"/>
    <w:rsid w:val="00F95FC3"/>
    <w:rsid w:val="00F97596"/>
    <w:rsid w:val="00F9791D"/>
    <w:rsid w:val="00F97A18"/>
    <w:rsid w:val="00F97D8F"/>
    <w:rsid w:val="00FA00A3"/>
    <w:rsid w:val="00FA0107"/>
    <w:rsid w:val="00FA02EA"/>
    <w:rsid w:val="00FA0C01"/>
    <w:rsid w:val="00FA2A65"/>
    <w:rsid w:val="00FA2D92"/>
    <w:rsid w:val="00FA5041"/>
    <w:rsid w:val="00FA56F6"/>
    <w:rsid w:val="00FA5BCB"/>
    <w:rsid w:val="00FB10F0"/>
    <w:rsid w:val="00FB4317"/>
    <w:rsid w:val="00FB5262"/>
    <w:rsid w:val="00FB5F8F"/>
    <w:rsid w:val="00FB67E0"/>
    <w:rsid w:val="00FB7718"/>
    <w:rsid w:val="00FB7ABE"/>
    <w:rsid w:val="00FC1B3C"/>
    <w:rsid w:val="00FC2AC1"/>
    <w:rsid w:val="00FC2E8E"/>
    <w:rsid w:val="00FC680D"/>
    <w:rsid w:val="00FC7A56"/>
    <w:rsid w:val="00FC7DFE"/>
    <w:rsid w:val="00FD3A2F"/>
    <w:rsid w:val="00FD4B37"/>
    <w:rsid w:val="00FD6CC4"/>
    <w:rsid w:val="00FE26CD"/>
    <w:rsid w:val="00FE2C86"/>
    <w:rsid w:val="00FE3A33"/>
    <w:rsid w:val="00FE3C7A"/>
    <w:rsid w:val="00FE5BA7"/>
    <w:rsid w:val="00FF5002"/>
    <w:rsid w:val="00FF58C0"/>
    <w:rsid w:val="0162151D"/>
    <w:rsid w:val="01B3097E"/>
    <w:rsid w:val="01CC1A40"/>
    <w:rsid w:val="01D775B9"/>
    <w:rsid w:val="01DD59FB"/>
    <w:rsid w:val="01DF12FD"/>
    <w:rsid w:val="01E0373D"/>
    <w:rsid w:val="02445A7A"/>
    <w:rsid w:val="02480376"/>
    <w:rsid w:val="02B86D15"/>
    <w:rsid w:val="02D92666"/>
    <w:rsid w:val="02E336BF"/>
    <w:rsid w:val="02FB0E36"/>
    <w:rsid w:val="03086AA8"/>
    <w:rsid w:val="033610B2"/>
    <w:rsid w:val="036D1000"/>
    <w:rsid w:val="0381685A"/>
    <w:rsid w:val="04602913"/>
    <w:rsid w:val="05216546"/>
    <w:rsid w:val="05F45A09"/>
    <w:rsid w:val="05F644EB"/>
    <w:rsid w:val="06AB4FE9"/>
    <w:rsid w:val="06F07F7E"/>
    <w:rsid w:val="071D4D23"/>
    <w:rsid w:val="07DE24CD"/>
    <w:rsid w:val="0805148E"/>
    <w:rsid w:val="08381BDD"/>
    <w:rsid w:val="084E678A"/>
    <w:rsid w:val="09774987"/>
    <w:rsid w:val="098552F6"/>
    <w:rsid w:val="09B041CE"/>
    <w:rsid w:val="09F9539C"/>
    <w:rsid w:val="0A4F320E"/>
    <w:rsid w:val="0AA03733"/>
    <w:rsid w:val="0AA03A6A"/>
    <w:rsid w:val="0B7F2E6D"/>
    <w:rsid w:val="0BE300B2"/>
    <w:rsid w:val="0C923A83"/>
    <w:rsid w:val="0CF32576"/>
    <w:rsid w:val="0D307327"/>
    <w:rsid w:val="0DAD0977"/>
    <w:rsid w:val="0DD028B8"/>
    <w:rsid w:val="0E1E1875"/>
    <w:rsid w:val="0E31465F"/>
    <w:rsid w:val="0ECE05F4"/>
    <w:rsid w:val="0F0F7410"/>
    <w:rsid w:val="0F1B7B63"/>
    <w:rsid w:val="0F2904D1"/>
    <w:rsid w:val="0F7D6A6F"/>
    <w:rsid w:val="10D34B99"/>
    <w:rsid w:val="10D66437"/>
    <w:rsid w:val="11D861DF"/>
    <w:rsid w:val="120B3EBE"/>
    <w:rsid w:val="1216271F"/>
    <w:rsid w:val="124B69B1"/>
    <w:rsid w:val="126B2884"/>
    <w:rsid w:val="12CB18A0"/>
    <w:rsid w:val="130C6140"/>
    <w:rsid w:val="13545C6F"/>
    <w:rsid w:val="135A7F6E"/>
    <w:rsid w:val="135E44C2"/>
    <w:rsid w:val="13914897"/>
    <w:rsid w:val="14975EDD"/>
    <w:rsid w:val="14E90674"/>
    <w:rsid w:val="14F32D7F"/>
    <w:rsid w:val="157224A6"/>
    <w:rsid w:val="16571DC8"/>
    <w:rsid w:val="165731CD"/>
    <w:rsid w:val="168A2AF7"/>
    <w:rsid w:val="176355FF"/>
    <w:rsid w:val="17EA0A1A"/>
    <w:rsid w:val="17F866B4"/>
    <w:rsid w:val="182C2E31"/>
    <w:rsid w:val="186277BB"/>
    <w:rsid w:val="18BD040B"/>
    <w:rsid w:val="18D94D16"/>
    <w:rsid w:val="195720DF"/>
    <w:rsid w:val="19824512"/>
    <w:rsid w:val="198D3D53"/>
    <w:rsid w:val="1A441E0D"/>
    <w:rsid w:val="1A6745A4"/>
    <w:rsid w:val="1A7647E7"/>
    <w:rsid w:val="1ADC6D40"/>
    <w:rsid w:val="1AF06347"/>
    <w:rsid w:val="1B341875"/>
    <w:rsid w:val="1B4641B9"/>
    <w:rsid w:val="1BB63319"/>
    <w:rsid w:val="1C073948"/>
    <w:rsid w:val="1C4B2607"/>
    <w:rsid w:val="1C9A0C60"/>
    <w:rsid w:val="1CB17D58"/>
    <w:rsid w:val="1D5147B4"/>
    <w:rsid w:val="1D9A3137"/>
    <w:rsid w:val="1DC072B8"/>
    <w:rsid w:val="1DFE0D7B"/>
    <w:rsid w:val="1E430E84"/>
    <w:rsid w:val="1F0B3750"/>
    <w:rsid w:val="1F282554"/>
    <w:rsid w:val="1F785C8B"/>
    <w:rsid w:val="1F7E2174"/>
    <w:rsid w:val="1F9279CD"/>
    <w:rsid w:val="1FA53BA4"/>
    <w:rsid w:val="1FFC6CCE"/>
    <w:rsid w:val="20232D1B"/>
    <w:rsid w:val="20253D05"/>
    <w:rsid w:val="205B0707"/>
    <w:rsid w:val="21E7127C"/>
    <w:rsid w:val="21F76456"/>
    <w:rsid w:val="228E52E5"/>
    <w:rsid w:val="22B10AB2"/>
    <w:rsid w:val="23256DAA"/>
    <w:rsid w:val="236478D2"/>
    <w:rsid w:val="23827D58"/>
    <w:rsid w:val="23865A9B"/>
    <w:rsid w:val="24F627AC"/>
    <w:rsid w:val="256C0CC0"/>
    <w:rsid w:val="25F1058F"/>
    <w:rsid w:val="26013AFE"/>
    <w:rsid w:val="26123616"/>
    <w:rsid w:val="268C786C"/>
    <w:rsid w:val="276B56D3"/>
    <w:rsid w:val="277D5407"/>
    <w:rsid w:val="279369D8"/>
    <w:rsid w:val="28441A80"/>
    <w:rsid w:val="28681C13"/>
    <w:rsid w:val="28814A83"/>
    <w:rsid w:val="294C32E2"/>
    <w:rsid w:val="29891E41"/>
    <w:rsid w:val="29C9048F"/>
    <w:rsid w:val="2A1A2F1D"/>
    <w:rsid w:val="2A1C2CB5"/>
    <w:rsid w:val="2AA02238"/>
    <w:rsid w:val="2AD976DE"/>
    <w:rsid w:val="2AE566A7"/>
    <w:rsid w:val="2C1661C4"/>
    <w:rsid w:val="2C563B7C"/>
    <w:rsid w:val="2CB847EB"/>
    <w:rsid w:val="2CDD51B6"/>
    <w:rsid w:val="2D200D0E"/>
    <w:rsid w:val="2DE674FD"/>
    <w:rsid w:val="2E5C5D76"/>
    <w:rsid w:val="2E6469D8"/>
    <w:rsid w:val="2E9A2736"/>
    <w:rsid w:val="2ECB21A5"/>
    <w:rsid w:val="2EEC5705"/>
    <w:rsid w:val="2F210D6D"/>
    <w:rsid w:val="300246FB"/>
    <w:rsid w:val="303F161E"/>
    <w:rsid w:val="30825707"/>
    <w:rsid w:val="30D243F2"/>
    <w:rsid w:val="30D75B88"/>
    <w:rsid w:val="31480833"/>
    <w:rsid w:val="31CE06CF"/>
    <w:rsid w:val="31E83DC4"/>
    <w:rsid w:val="32252923"/>
    <w:rsid w:val="325154C6"/>
    <w:rsid w:val="32807B59"/>
    <w:rsid w:val="3287538B"/>
    <w:rsid w:val="335C05C6"/>
    <w:rsid w:val="338B4A07"/>
    <w:rsid w:val="33997124"/>
    <w:rsid w:val="33E81099"/>
    <w:rsid w:val="34A00986"/>
    <w:rsid w:val="350963B0"/>
    <w:rsid w:val="358F16E6"/>
    <w:rsid w:val="369B7657"/>
    <w:rsid w:val="36B43F1A"/>
    <w:rsid w:val="36E36908"/>
    <w:rsid w:val="374E6478"/>
    <w:rsid w:val="37500442"/>
    <w:rsid w:val="37AE5168"/>
    <w:rsid w:val="3872263A"/>
    <w:rsid w:val="38765C86"/>
    <w:rsid w:val="38A327F3"/>
    <w:rsid w:val="38CC7F9C"/>
    <w:rsid w:val="390414E4"/>
    <w:rsid w:val="39657AA9"/>
    <w:rsid w:val="39A44A75"/>
    <w:rsid w:val="39E44E71"/>
    <w:rsid w:val="39EE7A9E"/>
    <w:rsid w:val="3AFF6407"/>
    <w:rsid w:val="3B693880"/>
    <w:rsid w:val="3B7E2D65"/>
    <w:rsid w:val="3B920829"/>
    <w:rsid w:val="3BB371F1"/>
    <w:rsid w:val="3BB80364"/>
    <w:rsid w:val="3BF21AC7"/>
    <w:rsid w:val="3C2F43F7"/>
    <w:rsid w:val="3C4B567C"/>
    <w:rsid w:val="3D5B18EE"/>
    <w:rsid w:val="3D6D517E"/>
    <w:rsid w:val="3DC456E6"/>
    <w:rsid w:val="3E261EFC"/>
    <w:rsid w:val="3E2919ED"/>
    <w:rsid w:val="3EDA4ED4"/>
    <w:rsid w:val="3F1461F9"/>
    <w:rsid w:val="3FFA53EF"/>
    <w:rsid w:val="40297A82"/>
    <w:rsid w:val="403D2262"/>
    <w:rsid w:val="40712EDE"/>
    <w:rsid w:val="40B51316"/>
    <w:rsid w:val="40CD665F"/>
    <w:rsid w:val="410127AD"/>
    <w:rsid w:val="415D091B"/>
    <w:rsid w:val="41A2189A"/>
    <w:rsid w:val="42075BA1"/>
    <w:rsid w:val="42132798"/>
    <w:rsid w:val="427D5E63"/>
    <w:rsid w:val="42884F34"/>
    <w:rsid w:val="43421586"/>
    <w:rsid w:val="43BE51BF"/>
    <w:rsid w:val="43E964A0"/>
    <w:rsid w:val="4412416F"/>
    <w:rsid w:val="446C618F"/>
    <w:rsid w:val="45BD2E70"/>
    <w:rsid w:val="45C81AEB"/>
    <w:rsid w:val="45DD7344"/>
    <w:rsid w:val="461B60BF"/>
    <w:rsid w:val="46610024"/>
    <w:rsid w:val="46CE22A1"/>
    <w:rsid w:val="46D70238"/>
    <w:rsid w:val="477E6905"/>
    <w:rsid w:val="47CC58C3"/>
    <w:rsid w:val="47D97FDF"/>
    <w:rsid w:val="486F4898"/>
    <w:rsid w:val="48734FFA"/>
    <w:rsid w:val="487C04D9"/>
    <w:rsid w:val="48E46C3C"/>
    <w:rsid w:val="498017AE"/>
    <w:rsid w:val="49A91CA4"/>
    <w:rsid w:val="4A4200BE"/>
    <w:rsid w:val="4A4B7EAE"/>
    <w:rsid w:val="4A783AE0"/>
    <w:rsid w:val="4B047121"/>
    <w:rsid w:val="4B0E7FA0"/>
    <w:rsid w:val="4B1A06F3"/>
    <w:rsid w:val="4C1E2465"/>
    <w:rsid w:val="4C99016F"/>
    <w:rsid w:val="4CF5766A"/>
    <w:rsid w:val="4D5D6FBD"/>
    <w:rsid w:val="4D673998"/>
    <w:rsid w:val="4DCE1994"/>
    <w:rsid w:val="4DDA685F"/>
    <w:rsid w:val="4DDC4386"/>
    <w:rsid w:val="4E4C150B"/>
    <w:rsid w:val="4E7445BE"/>
    <w:rsid w:val="4E8C5DAC"/>
    <w:rsid w:val="4F2B696A"/>
    <w:rsid w:val="4F5D5052"/>
    <w:rsid w:val="50243DC2"/>
    <w:rsid w:val="51253546"/>
    <w:rsid w:val="51AB6549"/>
    <w:rsid w:val="51AC51CB"/>
    <w:rsid w:val="5397181B"/>
    <w:rsid w:val="53A70821"/>
    <w:rsid w:val="53AF77AF"/>
    <w:rsid w:val="54017117"/>
    <w:rsid w:val="54DC4C6B"/>
    <w:rsid w:val="5540005A"/>
    <w:rsid w:val="559B397E"/>
    <w:rsid w:val="566D0271"/>
    <w:rsid w:val="56D025AE"/>
    <w:rsid w:val="57081D47"/>
    <w:rsid w:val="57FF139C"/>
    <w:rsid w:val="584E7C2E"/>
    <w:rsid w:val="58737694"/>
    <w:rsid w:val="58896EB8"/>
    <w:rsid w:val="588D2A5C"/>
    <w:rsid w:val="58B24661"/>
    <w:rsid w:val="58ED49F0"/>
    <w:rsid w:val="58FF53CC"/>
    <w:rsid w:val="5A4511BC"/>
    <w:rsid w:val="5A5C0D28"/>
    <w:rsid w:val="5ACF7B3C"/>
    <w:rsid w:val="5AF34ABD"/>
    <w:rsid w:val="5B525C87"/>
    <w:rsid w:val="5B9718EC"/>
    <w:rsid w:val="5BBB508A"/>
    <w:rsid w:val="5C050F4B"/>
    <w:rsid w:val="5C463287"/>
    <w:rsid w:val="5C71038F"/>
    <w:rsid w:val="5CE57ED2"/>
    <w:rsid w:val="5DBB1EB0"/>
    <w:rsid w:val="5DC215A6"/>
    <w:rsid w:val="5DDC3F2E"/>
    <w:rsid w:val="5DE057CC"/>
    <w:rsid w:val="5E4F2952"/>
    <w:rsid w:val="5EA26F25"/>
    <w:rsid w:val="5EE906B0"/>
    <w:rsid w:val="5EF808F3"/>
    <w:rsid w:val="5F557AF4"/>
    <w:rsid w:val="601620D0"/>
    <w:rsid w:val="60487659"/>
    <w:rsid w:val="60902926"/>
    <w:rsid w:val="60CC2038"/>
    <w:rsid w:val="6116564E"/>
    <w:rsid w:val="611F2AAF"/>
    <w:rsid w:val="61BE4076"/>
    <w:rsid w:val="61E75F15"/>
    <w:rsid w:val="62087073"/>
    <w:rsid w:val="62C70D09"/>
    <w:rsid w:val="62E775FD"/>
    <w:rsid w:val="631C57E4"/>
    <w:rsid w:val="640778BC"/>
    <w:rsid w:val="64515E31"/>
    <w:rsid w:val="64D771FD"/>
    <w:rsid w:val="64EA7169"/>
    <w:rsid w:val="64F13E03"/>
    <w:rsid w:val="65270184"/>
    <w:rsid w:val="65B5753E"/>
    <w:rsid w:val="65F30067"/>
    <w:rsid w:val="661A1A97"/>
    <w:rsid w:val="66B71094"/>
    <w:rsid w:val="67492634"/>
    <w:rsid w:val="678B55B6"/>
    <w:rsid w:val="67AC4971"/>
    <w:rsid w:val="67B04461"/>
    <w:rsid w:val="68617509"/>
    <w:rsid w:val="694141CF"/>
    <w:rsid w:val="694D5CE0"/>
    <w:rsid w:val="69912070"/>
    <w:rsid w:val="6A462E5B"/>
    <w:rsid w:val="6A4E61B3"/>
    <w:rsid w:val="6ABF49BB"/>
    <w:rsid w:val="6AFF7BEA"/>
    <w:rsid w:val="6B0A032C"/>
    <w:rsid w:val="6BAE788C"/>
    <w:rsid w:val="6C007039"/>
    <w:rsid w:val="6C77379F"/>
    <w:rsid w:val="6D512242"/>
    <w:rsid w:val="6D536D97"/>
    <w:rsid w:val="6DB225B5"/>
    <w:rsid w:val="6E70494A"/>
    <w:rsid w:val="6F1E2564"/>
    <w:rsid w:val="6F395516"/>
    <w:rsid w:val="700A492A"/>
    <w:rsid w:val="7020414E"/>
    <w:rsid w:val="70413F85"/>
    <w:rsid w:val="705B0CE2"/>
    <w:rsid w:val="70D94A29"/>
    <w:rsid w:val="70FC6C4E"/>
    <w:rsid w:val="71285068"/>
    <w:rsid w:val="713C53B2"/>
    <w:rsid w:val="715C11B6"/>
    <w:rsid w:val="716C6DC1"/>
    <w:rsid w:val="717958C4"/>
    <w:rsid w:val="71EB451B"/>
    <w:rsid w:val="72031631"/>
    <w:rsid w:val="72255A4C"/>
    <w:rsid w:val="729F16E9"/>
    <w:rsid w:val="72CE7E91"/>
    <w:rsid w:val="735366D4"/>
    <w:rsid w:val="73E1287A"/>
    <w:rsid w:val="73E6120B"/>
    <w:rsid w:val="74736F42"/>
    <w:rsid w:val="74A569A1"/>
    <w:rsid w:val="754458D4"/>
    <w:rsid w:val="75B72E5F"/>
    <w:rsid w:val="760F453B"/>
    <w:rsid w:val="767A68A9"/>
    <w:rsid w:val="769B008A"/>
    <w:rsid w:val="76A809F9"/>
    <w:rsid w:val="76DF08BF"/>
    <w:rsid w:val="772269FE"/>
    <w:rsid w:val="773A5AF5"/>
    <w:rsid w:val="77640DC4"/>
    <w:rsid w:val="777F7CC7"/>
    <w:rsid w:val="77884AB3"/>
    <w:rsid w:val="78544995"/>
    <w:rsid w:val="789D27E0"/>
    <w:rsid w:val="78A10A94"/>
    <w:rsid w:val="7984732B"/>
    <w:rsid w:val="79C8563A"/>
    <w:rsid w:val="7A862E00"/>
    <w:rsid w:val="7ABC1AED"/>
    <w:rsid w:val="7B072192"/>
    <w:rsid w:val="7C321491"/>
    <w:rsid w:val="7CBC6FAC"/>
    <w:rsid w:val="7D0F17D2"/>
    <w:rsid w:val="7D2012E9"/>
    <w:rsid w:val="7DAF266D"/>
    <w:rsid w:val="7ED95BF4"/>
    <w:rsid w:val="7EF46ED2"/>
    <w:rsid w:val="7FF37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438D694"/>
  <w15:docId w15:val="{6616FDC7-FF6F-4602-8C8D-B3B41942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50A9C"/>
    <w:pPr>
      <w:widowControl w:val="0"/>
      <w:spacing w:line="360" w:lineRule="auto"/>
      <w:ind w:firstLineChars="200" w:firstLine="720"/>
      <w:jc w:val="both"/>
    </w:pPr>
    <w:rPr>
      <w:rFonts w:eastAsia="仿宋"/>
      <w:kern w:val="2"/>
      <w:sz w:val="24"/>
      <w:szCs w:val="24"/>
    </w:rPr>
  </w:style>
  <w:style w:type="paragraph" w:styleId="1">
    <w:name w:val="heading 1"/>
    <w:basedOn w:val="a2"/>
    <w:next w:val="a2"/>
    <w:link w:val="10"/>
    <w:uiPriority w:val="9"/>
    <w:qFormat/>
    <w:pPr>
      <w:keepNext/>
      <w:keepLines/>
      <w:pageBreakBefore/>
      <w:widowControl/>
      <w:numPr>
        <w:numId w:val="1"/>
      </w:numPr>
      <w:spacing w:before="120" w:after="360" w:line="240" w:lineRule="auto"/>
      <w:ind w:firstLineChars="0"/>
      <w:jc w:val="left"/>
      <w:outlineLvl w:val="0"/>
    </w:pPr>
    <w:rPr>
      <w:rFonts w:ascii="仿宋" w:hAnsi="仿宋"/>
      <w:b/>
      <w:kern w:val="44"/>
      <w:sz w:val="32"/>
      <w:szCs w:val="32"/>
    </w:rPr>
  </w:style>
  <w:style w:type="paragraph" w:styleId="2">
    <w:name w:val="heading 2"/>
    <w:basedOn w:val="a1"/>
    <w:next w:val="a2"/>
    <w:link w:val="20"/>
    <w:unhideWhenUsed/>
    <w:qFormat/>
    <w:pPr>
      <w:numPr>
        <w:ilvl w:val="1"/>
        <w:numId w:val="1"/>
      </w:numPr>
      <w:spacing w:before="360" w:after="120"/>
      <w:jc w:val="left"/>
      <w:outlineLvl w:val="1"/>
    </w:pPr>
    <w:rPr>
      <w:b/>
      <w:bCs/>
    </w:rPr>
  </w:style>
  <w:style w:type="paragraph" w:styleId="3">
    <w:name w:val="heading 3"/>
    <w:basedOn w:val="a2"/>
    <w:next w:val="a2"/>
    <w:link w:val="30"/>
    <w:uiPriority w:val="9"/>
    <w:unhideWhenUsed/>
    <w:qFormat/>
    <w:pPr>
      <w:keepNext/>
      <w:widowControl/>
      <w:numPr>
        <w:ilvl w:val="2"/>
        <w:numId w:val="1"/>
      </w:numPr>
      <w:spacing w:before="360" w:after="120"/>
      <w:ind w:firstLineChars="0"/>
      <w:outlineLvl w:val="2"/>
    </w:pPr>
    <w:rPr>
      <w:b/>
      <w:bCs/>
    </w:rPr>
  </w:style>
  <w:style w:type="paragraph" w:styleId="4">
    <w:name w:val="heading 4"/>
    <w:basedOn w:val="3"/>
    <w:next w:val="a2"/>
    <w:link w:val="40"/>
    <w:uiPriority w:val="9"/>
    <w:unhideWhenUsed/>
    <w:qFormat/>
    <w:pPr>
      <w:keepLines/>
      <w:numPr>
        <w:ilvl w:val="3"/>
      </w:numPr>
      <w:ind w:left="0" w:firstLine="0"/>
      <w:outlineLvl w:val="3"/>
    </w:pPr>
    <w:rPr>
      <w:rFonts w:cstheme="majorBidi"/>
      <w:bCs w:val="0"/>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1">
    <w:name w:val="List Paragraph"/>
    <w:basedOn w:val="a2"/>
    <w:uiPriority w:val="34"/>
    <w:qFormat/>
    <w:pPr>
      <w:keepNext/>
      <w:widowControl/>
      <w:numPr>
        <w:numId w:val="2"/>
      </w:numPr>
      <w:ind w:firstLineChars="0"/>
    </w:pPr>
  </w:style>
  <w:style w:type="paragraph" w:styleId="TOC7">
    <w:name w:val="toc 7"/>
    <w:basedOn w:val="a2"/>
    <w:next w:val="a2"/>
    <w:autoRedefine/>
    <w:uiPriority w:val="39"/>
    <w:semiHidden/>
    <w:unhideWhenUsed/>
    <w:pPr>
      <w:ind w:left="1440"/>
      <w:jc w:val="left"/>
    </w:pPr>
    <w:rPr>
      <w:rFonts w:asciiTheme="minorHAnsi" w:eastAsiaTheme="minorHAnsi"/>
      <w:sz w:val="18"/>
      <w:szCs w:val="18"/>
    </w:rPr>
  </w:style>
  <w:style w:type="paragraph" w:styleId="a6">
    <w:name w:val="caption"/>
    <w:basedOn w:val="a2"/>
    <w:next w:val="a2"/>
    <w:uiPriority w:val="35"/>
    <w:unhideWhenUsed/>
    <w:qFormat/>
    <w:pPr>
      <w:keepNext/>
      <w:ind w:firstLine="408"/>
      <w:jc w:val="center"/>
    </w:pPr>
    <w:rPr>
      <w:rFonts w:ascii="仿宋" w:hAnsi="仿宋" w:cstheme="majorBidi"/>
      <w:b/>
      <w:bCs/>
      <w:sz w:val="20"/>
      <w:szCs w:val="20"/>
    </w:rPr>
  </w:style>
  <w:style w:type="paragraph" w:styleId="a7">
    <w:name w:val="Body Text"/>
    <w:basedOn w:val="a2"/>
    <w:link w:val="a8"/>
    <w:uiPriority w:val="99"/>
    <w:unhideWhenUsed/>
    <w:pPr>
      <w:spacing w:after="120"/>
    </w:pPr>
    <w:rPr>
      <w:rFonts w:eastAsia="仿宋_GB2312"/>
      <w:szCs w:val="18"/>
    </w:rPr>
  </w:style>
  <w:style w:type="paragraph" w:styleId="TOC5">
    <w:name w:val="toc 5"/>
    <w:basedOn w:val="a2"/>
    <w:next w:val="a2"/>
    <w:autoRedefine/>
    <w:uiPriority w:val="39"/>
    <w:semiHidden/>
    <w:unhideWhenUsed/>
    <w:pPr>
      <w:ind w:left="960"/>
      <w:jc w:val="left"/>
    </w:pPr>
    <w:rPr>
      <w:rFonts w:asciiTheme="minorHAnsi" w:eastAsiaTheme="minorHAnsi"/>
      <w:sz w:val="18"/>
      <w:szCs w:val="18"/>
    </w:rPr>
  </w:style>
  <w:style w:type="paragraph" w:styleId="TOC3">
    <w:name w:val="toc 3"/>
    <w:basedOn w:val="a2"/>
    <w:next w:val="a2"/>
    <w:autoRedefine/>
    <w:uiPriority w:val="39"/>
    <w:qFormat/>
    <w:pPr>
      <w:ind w:left="480"/>
      <w:jc w:val="left"/>
    </w:pPr>
    <w:rPr>
      <w:rFonts w:asciiTheme="minorHAnsi" w:eastAsiaTheme="minorHAnsi"/>
      <w:i/>
      <w:iCs/>
      <w:sz w:val="20"/>
      <w:szCs w:val="20"/>
    </w:rPr>
  </w:style>
  <w:style w:type="paragraph" w:styleId="TOC8">
    <w:name w:val="toc 8"/>
    <w:basedOn w:val="a2"/>
    <w:next w:val="a2"/>
    <w:autoRedefine/>
    <w:uiPriority w:val="39"/>
    <w:semiHidden/>
    <w:unhideWhenUsed/>
    <w:pPr>
      <w:ind w:left="1680"/>
      <w:jc w:val="left"/>
    </w:pPr>
    <w:rPr>
      <w:rFonts w:asciiTheme="minorHAnsi" w:eastAsiaTheme="minorHAnsi"/>
      <w:sz w:val="18"/>
      <w:szCs w:val="18"/>
    </w:rPr>
  </w:style>
  <w:style w:type="paragraph" w:styleId="a9">
    <w:name w:val="footer"/>
    <w:basedOn w:val="a2"/>
    <w:link w:val="aa"/>
    <w:uiPriority w:val="99"/>
    <w:unhideWhenUsed/>
    <w:qFormat/>
    <w:pPr>
      <w:tabs>
        <w:tab w:val="center" w:pos="4153"/>
        <w:tab w:val="right" w:pos="8306"/>
      </w:tabs>
      <w:snapToGrid w:val="0"/>
      <w:spacing w:before="120" w:after="120"/>
      <w:ind w:firstLine="360"/>
      <w:jc w:val="center"/>
    </w:pPr>
    <w:rPr>
      <w:sz w:val="18"/>
      <w:szCs w:val="18"/>
    </w:rPr>
  </w:style>
  <w:style w:type="paragraph" w:styleId="ab">
    <w:name w:val="header"/>
    <w:basedOn w:val="a2"/>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pPr>
      <w:spacing w:before="120" w:after="120"/>
      <w:jc w:val="left"/>
    </w:pPr>
    <w:rPr>
      <w:rFonts w:asciiTheme="minorHAnsi" w:eastAsiaTheme="minorHAnsi"/>
      <w:b/>
      <w:bCs/>
      <w:caps/>
      <w:sz w:val="20"/>
      <w:szCs w:val="20"/>
    </w:rPr>
  </w:style>
  <w:style w:type="paragraph" w:styleId="TOC4">
    <w:name w:val="toc 4"/>
    <w:basedOn w:val="a2"/>
    <w:next w:val="a2"/>
    <w:autoRedefine/>
    <w:uiPriority w:val="39"/>
    <w:semiHidden/>
    <w:unhideWhenUsed/>
    <w:pPr>
      <w:ind w:left="720"/>
      <w:jc w:val="left"/>
    </w:pPr>
    <w:rPr>
      <w:rFonts w:asciiTheme="minorHAnsi" w:eastAsiaTheme="minorHAnsi"/>
      <w:sz w:val="18"/>
      <w:szCs w:val="18"/>
    </w:rPr>
  </w:style>
  <w:style w:type="paragraph" w:styleId="ad">
    <w:name w:val="footnote text"/>
    <w:basedOn w:val="a2"/>
    <w:link w:val="ae"/>
    <w:uiPriority w:val="99"/>
    <w:semiHidden/>
    <w:unhideWhenUsed/>
    <w:pPr>
      <w:snapToGrid w:val="0"/>
      <w:jc w:val="left"/>
    </w:pPr>
    <w:rPr>
      <w:sz w:val="18"/>
      <w:szCs w:val="18"/>
    </w:rPr>
  </w:style>
  <w:style w:type="paragraph" w:styleId="TOC6">
    <w:name w:val="toc 6"/>
    <w:basedOn w:val="a2"/>
    <w:next w:val="a2"/>
    <w:autoRedefine/>
    <w:uiPriority w:val="39"/>
    <w:semiHidden/>
    <w:unhideWhenUsed/>
    <w:pPr>
      <w:ind w:left="1200"/>
      <w:jc w:val="left"/>
    </w:pPr>
    <w:rPr>
      <w:rFonts w:asciiTheme="minorHAnsi" w:eastAsiaTheme="minorHAnsi"/>
      <w:sz w:val="18"/>
      <w:szCs w:val="18"/>
    </w:rPr>
  </w:style>
  <w:style w:type="paragraph" w:styleId="TOC2">
    <w:name w:val="toc 2"/>
    <w:basedOn w:val="a2"/>
    <w:next w:val="a2"/>
    <w:autoRedefine/>
    <w:uiPriority w:val="39"/>
    <w:unhideWhenUsed/>
    <w:pPr>
      <w:ind w:left="240"/>
      <w:jc w:val="left"/>
    </w:pPr>
    <w:rPr>
      <w:rFonts w:asciiTheme="minorHAnsi" w:eastAsiaTheme="minorHAnsi"/>
      <w:smallCaps/>
      <w:sz w:val="20"/>
      <w:szCs w:val="20"/>
    </w:rPr>
  </w:style>
  <w:style w:type="paragraph" w:styleId="TOC9">
    <w:name w:val="toc 9"/>
    <w:basedOn w:val="a2"/>
    <w:next w:val="a2"/>
    <w:autoRedefine/>
    <w:uiPriority w:val="39"/>
    <w:semiHidden/>
    <w:unhideWhenUsed/>
    <w:qFormat/>
    <w:pPr>
      <w:ind w:left="1920"/>
      <w:jc w:val="left"/>
    </w:pPr>
    <w:rPr>
      <w:rFonts w:asciiTheme="minorHAnsi" w:eastAsiaTheme="minorHAnsi"/>
      <w:sz w:val="18"/>
      <w:szCs w:val="18"/>
    </w:rPr>
  </w:style>
  <w:style w:type="paragraph" w:styleId="af">
    <w:name w:val="Normal (Web)"/>
    <w:basedOn w:val="a2"/>
    <w:uiPriority w:val="99"/>
    <w:semiHidden/>
    <w:unhideWhenUsed/>
    <w:qFormat/>
    <w:pPr>
      <w:widowControl/>
      <w:spacing w:before="100" w:beforeAutospacing="1" w:after="100" w:afterAutospacing="1"/>
      <w:jc w:val="left"/>
    </w:pPr>
    <w:rPr>
      <w:rFonts w:ascii="宋体" w:eastAsia="宋体" w:hAnsi="宋体" w:cs="宋体"/>
      <w:kern w:val="0"/>
    </w:rPr>
  </w:style>
  <w:style w:type="table" w:styleId="af0">
    <w:name w:val="Table Grid"/>
    <w:basedOn w:val="a4"/>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3"/>
    <w:uiPriority w:val="22"/>
    <w:qFormat/>
    <w:rPr>
      <w:b/>
    </w:rPr>
  </w:style>
  <w:style w:type="character" w:styleId="af2">
    <w:name w:val="page number"/>
    <w:basedOn w:val="a3"/>
    <w:uiPriority w:val="99"/>
    <w:semiHidden/>
    <w:unhideWhenUsed/>
  </w:style>
  <w:style w:type="character" w:styleId="af3">
    <w:name w:val="FollowedHyperlink"/>
    <w:basedOn w:val="a3"/>
    <w:uiPriority w:val="99"/>
    <w:semiHidden/>
    <w:unhideWhenUsed/>
    <w:rPr>
      <w:color w:val="954F72" w:themeColor="followedHyperlink"/>
      <w:u w:val="single"/>
    </w:rPr>
  </w:style>
  <w:style w:type="character" w:styleId="af4">
    <w:name w:val="Hyperlink"/>
    <w:basedOn w:val="a3"/>
    <w:uiPriority w:val="99"/>
    <w:unhideWhenUsed/>
    <w:rPr>
      <w:color w:val="0563C1" w:themeColor="hyperlink"/>
      <w:u w:val="single"/>
    </w:rPr>
  </w:style>
  <w:style w:type="character" w:styleId="af5">
    <w:name w:val="footnote reference"/>
    <w:basedOn w:val="a3"/>
    <w:uiPriority w:val="99"/>
    <w:semiHidden/>
    <w:unhideWhenUsed/>
    <w:rPr>
      <w:vertAlign w:val="superscript"/>
    </w:rPr>
  </w:style>
  <w:style w:type="character" w:customStyle="1" w:styleId="ac">
    <w:name w:val="页眉 字符"/>
    <w:basedOn w:val="a3"/>
    <w:link w:val="ab"/>
    <w:uiPriority w:val="99"/>
    <w:qFormat/>
    <w:rPr>
      <w:sz w:val="18"/>
      <w:szCs w:val="18"/>
    </w:rPr>
  </w:style>
  <w:style w:type="character" w:customStyle="1" w:styleId="aa">
    <w:name w:val="页脚 字符"/>
    <w:basedOn w:val="a3"/>
    <w:link w:val="a9"/>
    <w:uiPriority w:val="99"/>
    <w:qFormat/>
    <w:rPr>
      <w:rFonts w:ascii="仿宋" w:eastAsia="仿宋" w:hAnsi="仿宋" w:cs="微软雅黑"/>
      <w:bCs/>
      <w:kern w:val="2"/>
      <w:sz w:val="18"/>
      <w:szCs w:val="18"/>
    </w:rPr>
  </w:style>
  <w:style w:type="character" w:customStyle="1" w:styleId="a8">
    <w:name w:val="正文文本 字符"/>
    <w:basedOn w:val="a3"/>
    <w:link w:val="a7"/>
    <w:uiPriority w:val="99"/>
    <w:qFormat/>
    <w:rPr>
      <w:rFonts w:ascii="Times New Roman" w:eastAsia="仿宋_GB2312" w:hAnsi="Times New Roman" w:cs="Times New Roman"/>
      <w:sz w:val="32"/>
      <w:szCs w:val="18"/>
    </w:rPr>
  </w:style>
  <w:style w:type="character" w:customStyle="1" w:styleId="20">
    <w:name w:val="标题 2 字符"/>
    <w:basedOn w:val="a3"/>
    <w:link w:val="2"/>
    <w:qFormat/>
    <w:rPr>
      <w:rFonts w:eastAsia="仿宋"/>
      <w:b/>
      <w:bCs/>
      <w:kern w:val="2"/>
      <w:sz w:val="24"/>
      <w:szCs w:val="24"/>
    </w:rPr>
  </w:style>
  <w:style w:type="character" w:customStyle="1" w:styleId="10">
    <w:name w:val="标题 1 字符"/>
    <w:basedOn w:val="a3"/>
    <w:link w:val="1"/>
    <w:uiPriority w:val="9"/>
    <w:rPr>
      <w:rFonts w:ascii="仿宋" w:eastAsia="仿宋" w:hAnsi="仿宋"/>
      <w:b/>
      <w:kern w:val="44"/>
      <w:sz w:val="32"/>
      <w:szCs w:val="32"/>
    </w:rPr>
  </w:style>
  <w:style w:type="character" w:customStyle="1" w:styleId="30">
    <w:name w:val="标题 3 字符"/>
    <w:basedOn w:val="a3"/>
    <w:link w:val="3"/>
    <w:uiPriority w:val="9"/>
    <w:rPr>
      <w:rFonts w:eastAsia="仿宋"/>
      <w:b/>
      <w:bCs/>
      <w:kern w:val="2"/>
      <w:sz w:val="24"/>
      <w:szCs w:val="24"/>
    </w:rPr>
  </w:style>
  <w:style w:type="paragraph" w:customStyle="1" w:styleId="a0">
    <w:name w:val="附录"/>
    <w:basedOn w:val="1"/>
    <w:next w:val="a2"/>
    <w:qFormat/>
    <w:pPr>
      <w:numPr>
        <w:numId w:val="3"/>
      </w:numPr>
    </w:pPr>
  </w:style>
  <w:style w:type="character" w:customStyle="1" w:styleId="11">
    <w:name w:val="未处理的提及1"/>
    <w:basedOn w:val="a3"/>
    <w:uiPriority w:val="99"/>
    <w:semiHidden/>
    <w:unhideWhenUsed/>
    <w:rPr>
      <w:color w:val="605E5C"/>
      <w:shd w:val="clear" w:color="auto" w:fill="E1DFDD"/>
    </w:rPr>
  </w:style>
  <w:style w:type="paragraph" w:customStyle="1" w:styleId="a">
    <w:name w:val="参考资料"/>
    <w:basedOn w:val="a1"/>
    <w:qFormat/>
    <w:pPr>
      <w:numPr>
        <w:ilvl w:val="1"/>
        <w:numId w:val="4"/>
      </w:numPr>
      <w:jc w:val="left"/>
    </w:pPr>
  </w:style>
  <w:style w:type="character" w:customStyle="1" w:styleId="40">
    <w:name w:val="标题 4 字符"/>
    <w:basedOn w:val="a3"/>
    <w:link w:val="4"/>
    <w:uiPriority w:val="9"/>
    <w:rPr>
      <w:rFonts w:eastAsia="仿宋" w:cstheme="majorBidi"/>
      <w:b/>
      <w:kern w:val="2"/>
      <w:sz w:val="24"/>
      <w:szCs w:val="28"/>
    </w:rPr>
  </w:style>
  <w:style w:type="paragraph" w:customStyle="1" w:styleId="af6">
    <w:name w:val="表头字样"/>
    <w:basedOn w:val="a2"/>
    <w:qFormat/>
    <w:pPr>
      <w:widowControl/>
      <w:spacing w:line="270" w:lineRule="atLeast"/>
      <w:ind w:firstLineChars="0" w:firstLine="0"/>
      <w:jc w:val="center"/>
    </w:pPr>
    <w:rPr>
      <w:rFonts w:ascii="宋体" w:hAnsi="宋体" w:cs="宋体" w:hint="eastAsia"/>
      <w:b/>
      <w:bCs/>
      <w:color w:val="000000"/>
      <w:kern w:val="0"/>
      <w:sz w:val="21"/>
    </w:rPr>
  </w:style>
  <w:style w:type="paragraph" w:customStyle="1" w:styleId="af7">
    <w:name w:val="表格内文字字样"/>
    <w:basedOn w:val="a2"/>
    <w:qFormat/>
    <w:pPr>
      <w:widowControl/>
      <w:spacing w:line="240" w:lineRule="auto"/>
      <w:ind w:firstLineChars="0" w:firstLine="0"/>
    </w:pPr>
    <w:rPr>
      <w:rFonts w:ascii="宋体" w:hAnsi="宋体" w:cs="宋体"/>
      <w:color w:val="000000"/>
      <w:kern w:val="0"/>
      <w:sz w:val="20"/>
      <w:szCs w:val="22"/>
    </w:rPr>
  </w:style>
  <w:style w:type="character" w:customStyle="1" w:styleId="ae">
    <w:name w:val="脚注文本 字符"/>
    <w:basedOn w:val="a3"/>
    <w:link w:val="ad"/>
    <w:uiPriority w:val="99"/>
    <w:semiHidden/>
    <w:rPr>
      <w:kern w:val="2"/>
      <w:sz w:val="18"/>
      <w:szCs w:val="18"/>
    </w:rPr>
  </w:style>
  <w:style w:type="table" w:customStyle="1" w:styleId="TableNormal">
    <w:name w:val="Table Normal"/>
    <w:autoRedefine/>
    <w:semiHidden/>
    <w:unhideWhenUsed/>
    <w:qFormat/>
    <w:rPr>
      <w:rFonts w:ascii="Arial" w:eastAsiaTheme="minorEastAsia" w:hAnsi="Arial" w:cs="Arial"/>
    </w:rPr>
    <w:tblPr>
      <w:tblCellMar>
        <w:top w:w="0" w:type="dxa"/>
        <w:left w:w="0" w:type="dxa"/>
        <w:bottom w:w="0" w:type="dxa"/>
        <w:right w:w="0" w:type="dxa"/>
      </w:tblCellMar>
    </w:tblPr>
  </w:style>
  <w:style w:type="paragraph" w:customStyle="1" w:styleId="TableText">
    <w:name w:val="Table Text"/>
    <w:basedOn w:val="a2"/>
    <w:autoRedefine/>
    <w:semiHidden/>
    <w:qFormat/>
    <w:pPr>
      <w:widowControl/>
      <w:kinsoku w:val="0"/>
      <w:autoSpaceDE w:val="0"/>
      <w:autoSpaceDN w:val="0"/>
      <w:adjustRightInd w:val="0"/>
      <w:snapToGrid w:val="0"/>
      <w:spacing w:line="240" w:lineRule="auto"/>
      <w:ind w:firstLineChars="0" w:firstLine="0"/>
      <w:jc w:val="left"/>
      <w:textAlignment w:val="baseline"/>
    </w:pPr>
    <w:rPr>
      <w:rFonts w:ascii="微软雅黑" w:eastAsia="微软雅黑" w:hAnsi="微软雅黑" w:cs="微软雅黑"/>
      <w:snapToGrid w:val="0"/>
      <w:color w:val="000000"/>
      <w:kern w:val="0"/>
      <w:sz w:val="27"/>
      <w:szCs w:val="27"/>
      <w:lang w:eastAsia="en-US"/>
    </w:rPr>
  </w:style>
  <w:style w:type="paragraph" w:customStyle="1" w:styleId="TOC10">
    <w:name w:val="TOC 标题1"/>
    <w:basedOn w:val="1"/>
    <w:next w:val="a2"/>
    <w:uiPriority w:val="39"/>
    <w:unhideWhenUsed/>
    <w:qFormat/>
    <w:pPr>
      <w:pageBreakBefore w:val="0"/>
      <w:numPr>
        <w:numId w:val="0"/>
      </w:numPr>
      <w:spacing w:before="480" w:after="0" w:line="276" w:lineRule="auto"/>
      <w:outlineLvl w:val="9"/>
    </w:pPr>
    <w:rPr>
      <w:rFonts w:asciiTheme="majorHAnsi" w:eastAsiaTheme="majorEastAsia" w:hAnsiTheme="majorHAnsi" w:cstheme="majorBidi"/>
      <w:bCs/>
      <w:color w:val="2F5496" w:themeColor="accent1" w:themeShade="BF"/>
      <w:kern w:val="0"/>
      <w:sz w:val="28"/>
      <w:szCs w:val="28"/>
    </w:rPr>
  </w:style>
  <w:style w:type="paragraph" w:styleId="af8">
    <w:name w:val="Quote"/>
    <w:basedOn w:val="a2"/>
    <w:next w:val="a2"/>
    <w:link w:val="af9"/>
    <w:autoRedefine/>
    <w:uiPriority w:val="99"/>
    <w:qFormat/>
    <w:pPr>
      <w:ind w:firstLine="480"/>
    </w:pPr>
    <w:rPr>
      <w:i/>
      <w:iCs/>
    </w:rPr>
  </w:style>
  <w:style w:type="character" w:customStyle="1" w:styleId="af9">
    <w:name w:val="引用 字符"/>
    <w:basedOn w:val="a3"/>
    <w:link w:val="af8"/>
    <w:autoRedefine/>
    <w:uiPriority w:val="99"/>
    <w:qFormat/>
    <w:rPr>
      <w:rFonts w:eastAsia="仿宋"/>
      <w:i/>
      <w:iCs/>
      <w:kern w:val="2"/>
      <w:sz w:val="24"/>
      <w:szCs w:val="24"/>
    </w:rPr>
  </w:style>
  <w:style w:type="paragraph" w:customStyle="1" w:styleId="Afa">
    <w:name w:val="A_正文"/>
    <w:basedOn w:val="a2"/>
    <w:autoRedefine/>
    <w:qFormat/>
    <w:pPr>
      <w:spacing w:beforeLines="50"/>
      <w:ind w:firstLine="200"/>
    </w:pPr>
    <w:rPr>
      <w:rFonts w:eastAsia="宋体"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7784;&#23665;&#24037;&#20316;&#21306;\&#27169;&#26495;\03%20&#27784;&#23665;&#39033;&#30446;&#35814;&#32454;&#35774;&#35745;&#35828;&#26126;&#20070;&#27169;&#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Pet</b:Tag>
    <b:SourceType>InternetSite</b:SourceType>
    <b:Guid>{3FA432E3-334B-6745-8D87-32D79FEC66EF}</b:Guid>
    <b:Title>Petal Maps</b:Title>
    <b:InternetSiteTitle>WikiPedia</b:InternetSiteTitle>
    <b:URL>https://en.wikipedia.org/wiki/Petal_Maps</b:URL>
    <b:RefOrder>1</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C2B0A79-F3A1-2F4A-9938-B99769A0F6E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03 沈山项目详细设计说明书模版.dotx</Template>
  <TotalTime>26</TotalTime>
  <Pages>15</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王</cp:lastModifiedBy>
  <cp:revision>59</cp:revision>
  <dcterms:created xsi:type="dcterms:W3CDTF">2025-03-26T13:36:00Z</dcterms:created>
  <dcterms:modified xsi:type="dcterms:W3CDTF">2025-09-26T07:59:00Z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(3)UCzGsMBnDjpAyo7M5Bp9cfRUCCSWYxJzsQZ2X1onOmrN2RoLmdWoSPv0lFt8+Uc9n7sCS19x
TvXfXki5fMRKGauVnYxfm5g1DNqcsVmGZxHPzh7WJFpr+6OAAKGMQlswJiNx2On+H6E6jFzF
GRXR5iYyM/oY0j38lybQ6H/wIGURNiUBC88nSsD+NB+JYZ7nNi3LAIZE7OS+1etr3PwasIFx
W/UaUhfbBEIeS6UVNv</vt:lpwstr>
  </property>
  <property fmtid="{D5CDD505-2E9C-101B-9397-08002B2CF9AE}" pid="3" name="_2015_ms_pID_7253431">
    <vt:lpwstr>SP9Jcyk+/VUuu4jXsoMrm6uNAnB69eKaZ9EPyXvqofwGBDeychO9ty
7aT20BYoql8FUa0O/1Dib49A9K+z116nVMiEMlduuZTC5ewVc0Q73wrINHXV48/mMI+u3pj4
z8+e4h/E6t/ORQqSo7ZbUseRJx1JfZoDvWT7t97hubbI6vHg/39CtI36TwCrUswTn3AG9JUO
igkXec8jbjylZ+NZgEEdd9d6BkrmzTbE07dm</vt:lpwstr>
  </property>
  <property fmtid="{D5CDD505-2E9C-101B-9397-08002B2CF9AE}" pid="4" name="_readonly">
    <vt:lpwstr/>
  </property>
  <property fmtid="{D5CDD505-2E9C-101B-9397-08002B2CF9AE}" pid="5" name="_change">
    <vt:lpwstr/>
  </property>
  <property fmtid="{D5CDD505-2E9C-101B-9397-08002B2CF9AE}" pid="6" name="_full-control">
    <vt:lpwstr/>
  </property>
  <property fmtid="{D5CDD505-2E9C-101B-9397-08002B2CF9AE}" pid="7" name="sflag">
    <vt:lpwstr>1645939943</vt:lpwstr>
  </property>
  <property fmtid="{D5CDD505-2E9C-101B-9397-08002B2CF9AE}" pid="8" name="_2015_ms_pID_7253432">
    <vt:lpwstr>UA==</vt:lpwstr>
  </property>
  <property fmtid="{D5CDD505-2E9C-101B-9397-08002B2CF9AE}" pid="9" name="KSOProductBuildVer">
    <vt:lpwstr>2052-12.1.0.16120</vt:lpwstr>
  </property>
  <property fmtid="{D5CDD505-2E9C-101B-9397-08002B2CF9AE}" pid="10" name="ICV">
    <vt:lpwstr>5DAB066494614D7AA0FB87DEB9C44F10_11</vt:lpwstr>
  </property>
</Properties>
</file>